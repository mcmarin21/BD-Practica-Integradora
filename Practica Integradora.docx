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05604A74" w14:textId="3ADE9E10" w:rsidR="00F97DA4" w:rsidRDefault="005971A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E14ADD" wp14:editId="15EC818C">
                <wp:simplePos x="0" y="0"/>
                <wp:positionH relativeFrom="margin">
                  <wp:posOffset>356779</wp:posOffset>
                </wp:positionH>
                <wp:positionV relativeFrom="paragraph">
                  <wp:posOffset>3986901</wp:posOffset>
                </wp:positionV>
                <wp:extent cx="4886325" cy="4035194"/>
                <wp:effectExtent l="0" t="0" r="0" b="3810"/>
                <wp:wrapNone/>
                <wp:docPr id="99960749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4035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E6DF3" w14:textId="77777777" w:rsidR="00CE79C0" w:rsidRDefault="00CE79C0" w:rsidP="00AF0476">
                            <w:pPr>
                              <w:pStyle w:val="Subttulo"/>
                              <w:jc w:val="center"/>
                            </w:pPr>
                            <w:r>
                              <w:t>Alumno</w:t>
                            </w:r>
                            <w:r w:rsidR="00B55FC8">
                              <w:t>s</w:t>
                            </w:r>
                          </w:p>
                          <w:p w14:paraId="448CBB79" w14:textId="77777777" w:rsidR="00AF0476" w:rsidRDefault="00AF0476" w:rsidP="00AF0476">
                            <w:pPr>
                              <w:jc w:val="center"/>
                            </w:pPr>
                            <w:r>
                              <w:t>Andres Marin Carlos</w:t>
                            </w:r>
                          </w:p>
                          <w:p w14:paraId="188E5226" w14:textId="00FC74E4" w:rsidR="00B55FC8" w:rsidRPr="00B55FC8" w:rsidRDefault="005971A8" w:rsidP="005971A8">
                            <w:pPr>
                              <w:jc w:val="center"/>
                            </w:pPr>
                            <w:proofErr w:type="spellStart"/>
                            <w:r>
                              <w:t>Recillas</w:t>
                            </w:r>
                            <w:proofErr w:type="spellEnd"/>
                            <w:r>
                              <w:t xml:space="preserve"> Palacios Raúl</w:t>
                            </w:r>
                          </w:p>
                          <w:p w14:paraId="26F22983" w14:textId="77777777" w:rsidR="00CE79C0" w:rsidRDefault="00CE79C0" w:rsidP="00546020">
                            <w:pPr>
                              <w:pStyle w:val="Subttulo"/>
                              <w:jc w:val="center"/>
                            </w:pPr>
                            <w:r>
                              <w:t>Grupo</w:t>
                            </w:r>
                          </w:p>
                          <w:p w14:paraId="332F58CA" w14:textId="74190BC4" w:rsidR="00CE79C0" w:rsidRDefault="00000000" w:rsidP="00546020">
                            <w:pPr>
                              <w:jc w:val="center"/>
                            </w:pPr>
                            <w:sdt>
                              <w:sdtPr>
                                <w:alias w:val="Estado"/>
                                <w:tag w:val=""/>
                                <w:id w:val="147559811"/>
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<w:text/>
                              </w:sdtPr>
                              <w:sdtContent>
                                <w:r w:rsidR="006B00D9">
                                  <w:t>4IM</w:t>
                                </w:r>
                                <w:r w:rsidR="00970775">
                                  <w:t>8</w:t>
                                </w:r>
                              </w:sdtContent>
                            </w:sdt>
                            <w:r w:rsidR="002D511A">
                              <w:fldChar w:fldCharType="begin"/>
                            </w:r>
                            <w:r w:rsidR="002D511A">
                              <w:instrText xml:space="preserve"> SUBJECT  \* FirstCap  \* MERGEFORMAT </w:instrText>
                            </w:r>
                            <w:r w:rsidR="002D511A">
                              <w:fldChar w:fldCharType="end"/>
                            </w:r>
                          </w:p>
                          <w:p w14:paraId="3A6DFAD3" w14:textId="77777777" w:rsidR="00CE79C0" w:rsidRDefault="00CA1BA9" w:rsidP="00546020">
                            <w:pPr>
                              <w:pStyle w:val="Subttulo"/>
                              <w:jc w:val="center"/>
                            </w:pPr>
                            <w:r>
                              <w:t>Unidad de Aprendizaje</w:t>
                            </w:r>
                          </w:p>
                          <w:p w14:paraId="283C4865" w14:textId="2053CCB9" w:rsidR="00CA1BA9" w:rsidRDefault="00000000" w:rsidP="006E4334">
                            <w:pPr>
                              <w:jc w:val="center"/>
                            </w:pPr>
                            <w:sdt>
                              <w:sdtPr>
                                <w:alias w:val="Categoría"/>
                                <w:tag w:val=""/>
                                <w:id w:val="-903757134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5971A8">
                                  <w:t>Base de Datos</w:t>
                                </w:r>
                              </w:sdtContent>
                            </w:sdt>
                            <w:r w:rsidR="00546020">
                              <w:fldChar w:fldCharType="begin"/>
                            </w:r>
                            <w:r w:rsidR="00546020">
                              <w:instrText xml:space="preserve"> DOCPROPERTY  Manager  \* MERGEFORMAT </w:instrText>
                            </w:r>
                            <w:r w:rsidR="00546020">
                              <w:fldChar w:fldCharType="end"/>
                            </w:r>
                            <w:r w:rsidR="00546020">
                              <w:fldChar w:fldCharType="begin"/>
                            </w:r>
                            <w:r w:rsidR="00546020">
                              <w:instrText xml:space="preserve"> DOCPROPERTY  Manager  \* MERGEFORMAT </w:instrText>
                            </w:r>
                            <w:r w:rsidR="00546020">
                              <w:fldChar w:fldCharType="end"/>
                            </w:r>
                          </w:p>
                          <w:p w14:paraId="2BB21911" w14:textId="77777777" w:rsidR="00CA1BA9" w:rsidRDefault="00CA1BA9" w:rsidP="00546020">
                            <w:pPr>
                              <w:pStyle w:val="Subttulo"/>
                              <w:jc w:val="center"/>
                            </w:pPr>
                            <w:r>
                              <w:t>Profesor/a</w:t>
                            </w:r>
                          </w:p>
                          <w:sdt>
                            <w:sdtPr>
                              <w:alias w:val="Administrador"/>
                              <w:tag w:val=""/>
                              <w:id w:val="120867870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Content>
                              <w:p w14:paraId="6A787ADD" w14:textId="713F637E" w:rsidR="00CA1BA9" w:rsidRDefault="005971A8" w:rsidP="00092C09">
                                <w:pPr>
                                  <w:jc w:val="center"/>
                                </w:pPr>
                                <w:r>
                                  <w:t>Rosa Iliana Fuentes Cruz</w:t>
                                </w:r>
                              </w:p>
                            </w:sdtContent>
                          </w:sdt>
                          <w:p w14:paraId="2B0E5A63" w14:textId="77777777" w:rsidR="00546020" w:rsidRDefault="00546020" w:rsidP="00546020">
                            <w:pPr>
                              <w:pStyle w:val="Subttulo"/>
                              <w:jc w:val="center"/>
                            </w:pPr>
                            <w:r>
                              <w:t>Fecha de Entrega</w:t>
                            </w:r>
                          </w:p>
                          <w:p w14:paraId="60AE433B" w14:textId="304EFD97" w:rsidR="00546020" w:rsidRPr="00546020" w:rsidRDefault="00000000" w:rsidP="00546020">
                            <w:pPr>
                              <w:jc w:val="center"/>
                            </w:pPr>
                            <w:sdt>
                              <w:sdtPr>
                                <w:alias w:val="Fecha de publicación"/>
                                <w:tag w:val=""/>
                                <w:id w:val="101157244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="005971A8">
                                  <w:t xml:space="preserve">13 de junio de </w:t>
                                </w:r>
                              </w:sdtContent>
                            </w:sdt>
                            <w:r w:rsidR="005971A8"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14AD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.1pt;margin-top:313.95pt;width:384.75pt;height:317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" filled="f" stroked="f" strokeweight=".5pt">
                <v:textbox>
                  <w:txbxContent>
                    <w:p w14:paraId="20BE6DF3" w14:textId="77777777" w:rsidR="00CE79C0" w:rsidRDefault="00CE79C0" w:rsidP="00AF0476">
                      <w:pPr>
                        <w:pStyle w:val="Subttulo"/>
                        <w:jc w:val="center"/>
                      </w:pPr>
                      <w:r>
                        <w:t>Alumno</w:t>
                      </w:r>
                      <w:r w:rsidR="00B55FC8">
                        <w:t>s</w:t>
                      </w:r>
                    </w:p>
                    <w:p w14:paraId="448CBB79" w14:textId="77777777" w:rsidR="00AF0476" w:rsidRDefault="00AF0476" w:rsidP="00AF0476">
                      <w:pPr>
                        <w:jc w:val="center"/>
                      </w:pPr>
                      <w:r>
                        <w:t>Andres Marin Carlos</w:t>
                      </w:r>
                    </w:p>
                    <w:p w14:paraId="188E5226" w14:textId="00FC74E4" w:rsidR="00B55FC8" w:rsidRPr="00B55FC8" w:rsidRDefault="005971A8" w:rsidP="005971A8">
                      <w:pPr>
                        <w:jc w:val="center"/>
                      </w:pPr>
                      <w:proofErr w:type="spellStart"/>
                      <w:r>
                        <w:t>Recillas</w:t>
                      </w:r>
                      <w:proofErr w:type="spellEnd"/>
                      <w:r>
                        <w:t xml:space="preserve"> Palacios Raúl</w:t>
                      </w:r>
                    </w:p>
                    <w:p w14:paraId="26F22983" w14:textId="77777777" w:rsidR="00CE79C0" w:rsidRDefault="00CE79C0" w:rsidP="00546020">
                      <w:pPr>
                        <w:pStyle w:val="Subttulo"/>
                        <w:jc w:val="center"/>
                      </w:pPr>
                      <w:r>
                        <w:t>Grupo</w:t>
                      </w:r>
                    </w:p>
                    <w:p w14:paraId="332F58CA" w14:textId="74190BC4" w:rsidR="00CE79C0" w:rsidRDefault="00000000" w:rsidP="00546020">
                      <w:pPr>
                        <w:jc w:val="center"/>
                      </w:pPr>
                      <w:sdt>
                        <w:sdtPr>
                          <w:alias w:val="Estado"/>
                          <w:tag w:val=""/>
                          <w:id w:val="147559811"/>
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<w:text/>
                        </w:sdtPr>
                        <w:sdtContent>
                          <w:r w:rsidR="006B00D9">
                            <w:t>4IM</w:t>
                          </w:r>
                          <w:r w:rsidR="00970775">
                            <w:t>8</w:t>
                          </w:r>
                        </w:sdtContent>
                      </w:sdt>
                      <w:r w:rsidR="002D511A">
                        <w:fldChar w:fldCharType="begin"/>
                      </w:r>
                      <w:r w:rsidR="002D511A">
                        <w:instrText xml:space="preserve"> SUBJECT  \* FirstCap  \* MERGEFORMAT </w:instrText>
                      </w:r>
                      <w:r w:rsidR="002D511A">
                        <w:fldChar w:fldCharType="end"/>
                      </w:r>
                    </w:p>
                    <w:p w14:paraId="3A6DFAD3" w14:textId="77777777" w:rsidR="00CE79C0" w:rsidRDefault="00CA1BA9" w:rsidP="00546020">
                      <w:pPr>
                        <w:pStyle w:val="Subttulo"/>
                        <w:jc w:val="center"/>
                      </w:pPr>
                      <w:r>
                        <w:t>Unidad de Aprendizaje</w:t>
                      </w:r>
                    </w:p>
                    <w:p w14:paraId="283C4865" w14:textId="2053CCB9" w:rsidR="00CA1BA9" w:rsidRDefault="00000000" w:rsidP="006E4334">
                      <w:pPr>
                        <w:jc w:val="center"/>
                      </w:pPr>
                      <w:sdt>
                        <w:sdtPr>
                          <w:alias w:val="Categoría"/>
                          <w:tag w:val=""/>
                          <w:id w:val="-903757134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Content>
                          <w:r w:rsidR="005971A8">
                            <w:t>Base de Datos</w:t>
                          </w:r>
                        </w:sdtContent>
                      </w:sdt>
                      <w:r w:rsidR="00546020">
                        <w:fldChar w:fldCharType="begin"/>
                      </w:r>
                      <w:r w:rsidR="00546020">
                        <w:instrText xml:space="preserve"> DOCPROPERTY  Manager  \* MERGEFORMAT </w:instrText>
                      </w:r>
                      <w:r w:rsidR="00546020">
                        <w:fldChar w:fldCharType="end"/>
                      </w:r>
                      <w:r w:rsidR="00546020">
                        <w:fldChar w:fldCharType="begin"/>
                      </w:r>
                      <w:r w:rsidR="00546020">
                        <w:instrText xml:space="preserve"> DOCPROPERTY  Manager  \* MERGEFORMAT </w:instrText>
                      </w:r>
                      <w:r w:rsidR="00546020">
                        <w:fldChar w:fldCharType="end"/>
                      </w:r>
                    </w:p>
                    <w:p w14:paraId="2BB21911" w14:textId="77777777" w:rsidR="00CA1BA9" w:rsidRDefault="00CA1BA9" w:rsidP="00546020">
                      <w:pPr>
                        <w:pStyle w:val="Subttulo"/>
                        <w:jc w:val="center"/>
                      </w:pPr>
                      <w:r>
                        <w:t>Profesor/a</w:t>
                      </w:r>
                    </w:p>
                    <w:sdt>
                      <w:sdtPr>
                        <w:alias w:val="Administrador"/>
                        <w:tag w:val=""/>
                        <w:id w:val="120867870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Content>
                        <w:p w14:paraId="6A787ADD" w14:textId="713F637E" w:rsidR="00CA1BA9" w:rsidRDefault="005971A8" w:rsidP="00092C09">
                          <w:pPr>
                            <w:jc w:val="center"/>
                          </w:pPr>
                          <w:r>
                            <w:t>Rosa Iliana Fuentes Cruz</w:t>
                          </w:r>
                        </w:p>
                      </w:sdtContent>
                    </w:sdt>
                    <w:p w14:paraId="2B0E5A63" w14:textId="77777777" w:rsidR="00546020" w:rsidRDefault="00546020" w:rsidP="00546020">
                      <w:pPr>
                        <w:pStyle w:val="Subttulo"/>
                        <w:jc w:val="center"/>
                      </w:pPr>
                      <w:r>
                        <w:t>Fecha de Entrega</w:t>
                      </w:r>
                    </w:p>
                    <w:p w14:paraId="60AE433B" w14:textId="304EFD97" w:rsidR="00546020" w:rsidRPr="00546020" w:rsidRDefault="00000000" w:rsidP="00546020">
                      <w:pPr>
                        <w:jc w:val="center"/>
                      </w:pPr>
                      <w:sdt>
                        <w:sdtPr>
                          <w:alias w:val="Fecha de publicación"/>
                          <w:tag w:val=""/>
                          <w:id w:val="101157244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5971A8">
                            <w:t xml:space="preserve">13 de junio de </w:t>
                          </w:r>
                        </w:sdtContent>
                      </w:sdt>
                      <w:r w:rsidR="005971A8"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535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153BBC" wp14:editId="58C65410">
                <wp:simplePos x="0" y="0"/>
                <wp:positionH relativeFrom="margin">
                  <wp:posOffset>-1979</wp:posOffset>
                </wp:positionH>
                <wp:positionV relativeFrom="paragraph">
                  <wp:posOffset>1322400</wp:posOffset>
                </wp:positionV>
                <wp:extent cx="5617845" cy="1549730"/>
                <wp:effectExtent l="0" t="0" r="0" b="0"/>
                <wp:wrapNone/>
                <wp:docPr id="12941252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845" cy="1549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Título"/>
                              <w:tag w:val=""/>
                              <w:id w:val="83943170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2A27032" w14:textId="298F77DE" w:rsidR="004B5C98" w:rsidRDefault="005971A8" w:rsidP="00077C7E">
                                <w:pPr>
                                  <w:pStyle w:val="Ttulo"/>
                                  <w:jc w:val="center"/>
                                </w:pPr>
                                <w:r>
                                  <w:t>Práctica Integradora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3BBC" id="Cuadro de texto 1" o:spid="_x0000_s1027" type="#_x0000_t202" style="position:absolute;left:0;text-align:left;margin-left:-.15pt;margin-top:104.15pt;width:442.35pt;height:122.0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" filled="f" stroked="f" strokeweight=".5pt">
                <v:textbox>
                  <w:txbxContent>
                    <w:sdt>
                      <w:sdtPr>
                        <w:alias w:val="Título"/>
                        <w:tag w:val=""/>
                        <w:id w:val="83943170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22A27032" w14:textId="298F77DE" w:rsidR="004B5C98" w:rsidRDefault="005971A8" w:rsidP="00077C7E">
                          <w:pPr>
                            <w:pStyle w:val="Ttulo"/>
                            <w:jc w:val="center"/>
                          </w:pPr>
                          <w:r>
                            <w:t>Práctica Integradora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546020">
        <w:rPr>
          <w:noProof/>
        </w:rPr>
        <w:drawing>
          <wp:anchor distT="0" distB="0" distL="114300" distR="114300" simplePos="0" relativeHeight="251656192" behindDoc="0" locked="0" layoutInCell="1" allowOverlap="1" wp14:anchorId="0DF72558" wp14:editId="5D604994">
            <wp:simplePos x="0" y="0"/>
            <wp:positionH relativeFrom="margin">
              <wp:posOffset>102413</wp:posOffset>
            </wp:positionH>
            <wp:positionV relativeFrom="margin">
              <wp:posOffset>0</wp:posOffset>
            </wp:positionV>
            <wp:extent cx="499964" cy="720000"/>
            <wp:effectExtent l="0" t="0" r="0" b="4445"/>
            <wp:wrapNone/>
            <wp:docPr id="1497026799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6799" name="Imagen 2" descr="Imagen que contiene Logotip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D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39DD6" wp14:editId="09FB0A3D">
                <wp:simplePos x="0" y="0"/>
                <wp:positionH relativeFrom="margin">
                  <wp:align>center</wp:align>
                </wp:positionH>
                <wp:positionV relativeFrom="paragraph">
                  <wp:posOffset>-58319</wp:posOffset>
                </wp:positionV>
                <wp:extent cx="3896435" cy="836499"/>
                <wp:effectExtent l="0" t="0" r="0" b="1905"/>
                <wp:wrapNone/>
                <wp:docPr id="48427995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435" cy="836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DAA3A" w14:textId="77777777" w:rsidR="00F97DA4" w:rsidRDefault="00F97DA4" w:rsidP="0037320D">
                            <w:pPr>
                              <w:jc w:val="center"/>
                            </w:pPr>
                            <w:r>
                              <w:t>Instituto Politécnico Nacional</w:t>
                            </w:r>
                          </w:p>
                          <w:p w14:paraId="792841E4" w14:textId="77777777" w:rsidR="00F97DA4" w:rsidRDefault="00F97DA4" w:rsidP="0037320D">
                            <w:pPr>
                              <w:jc w:val="center"/>
                            </w:pPr>
                            <w:r>
                              <w:t>Centro de Est</w:t>
                            </w:r>
                            <w:r w:rsidR="00942232">
                              <w:t xml:space="preserve">udios Científicos y Tecnológicos 9 </w:t>
                            </w:r>
                            <w:r w:rsidR="00CB64F0">
                              <w:br/>
                            </w:r>
                            <w:r w:rsidR="00942232">
                              <w:t>“Juan de Dios Bátiz”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39DD6" id="Cuadro de texto 3" o:spid="_x0000_s1028" type="#_x0000_t202" style="position:absolute;left:0;text-align:left;margin-left:0;margin-top:-4.6pt;width:306.8pt;height:65.8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" filled="f" stroked="f" strokeweight=".5pt">
                <v:textbox>
                  <w:txbxContent>
                    <w:p w14:paraId="3B6DAA3A" w14:textId="77777777" w:rsidR="00F97DA4" w:rsidRDefault="00F97DA4" w:rsidP="0037320D">
                      <w:pPr>
                        <w:jc w:val="center"/>
                      </w:pPr>
                      <w:r>
                        <w:t>Instituto Politécnico Nacional</w:t>
                      </w:r>
                    </w:p>
                    <w:p w14:paraId="792841E4" w14:textId="77777777" w:rsidR="00F97DA4" w:rsidRDefault="00F97DA4" w:rsidP="0037320D">
                      <w:pPr>
                        <w:jc w:val="center"/>
                      </w:pPr>
                      <w:r>
                        <w:t>Centro de Est</w:t>
                      </w:r>
                      <w:r w:rsidR="00942232">
                        <w:t xml:space="preserve">udios Científicos y Tecnológicos 9 </w:t>
                      </w:r>
                      <w:r w:rsidR="00CB64F0">
                        <w:br/>
                      </w:r>
                      <w:r w:rsidR="00942232">
                        <w:t>“Juan de Dios Bátiz”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DA4">
        <w:rPr>
          <w:noProof/>
        </w:rPr>
        <w:drawing>
          <wp:anchor distT="0" distB="0" distL="114300" distR="114300" simplePos="0" relativeHeight="251659264" behindDoc="0" locked="0" layoutInCell="1" allowOverlap="1" wp14:anchorId="7EC4846C" wp14:editId="54192143">
            <wp:simplePos x="0" y="0"/>
            <wp:positionH relativeFrom="margin">
              <wp:align>right</wp:align>
            </wp:positionH>
            <wp:positionV relativeFrom="margin">
              <wp:posOffset>0</wp:posOffset>
            </wp:positionV>
            <wp:extent cx="745124" cy="720000"/>
            <wp:effectExtent l="0" t="0" r="0" b="4445"/>
            <wp:wrapNone/>
            <wp:docPr id="949494504" name="Imagen 94949450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24045" name="Imagen 1" descr="Logotip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DA4">
        <w:rPr>
          <w:noProof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s-MX"/>
        </w:rPr>
        <w:id w:val="1285150797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A150181" w14:textId="77777777" w:rsidR="00706D5A" w:rsidRPr="0063627B" w:rsidRDefault="00706D5A" w:rsidP="0063627B">
          <w:pPr>
            <w:pStyle w:val="TtuloTDC"/>
          </w:pPr>
          <w:r w:rsidRPr="0063627B">
            <w:t>Índice</w:t>
          </w:r>
        </w:p>
        <w:p w14:paraId="2D39C698" w14:textId="74F6B6D5" w:rsidR="00847C27" w:rsidRDefault="006362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"2-3" \h \z \t "Título 1,1" </w:instrText>
          </w:r>
          <w:r>
            <w:fldChar w:fldCharType="separate"/>
          </w:r>
          <w:hyperlink w:anchor="_Toc168895118" w:history="1">
            <w:r w:rsidR="00847C27" w:rsidRPr="003014E6">
              <w:rPr>
                <w:rStyle w:val="Hipervnculo"/>
                <w:noProof/>
              </w:rPr>
              <w:t>Introducción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_Toc168895118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3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1C847A3B" w14:textId="610AFA05" w:rsidR="00847C2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19" w:history="1">
            <w:r w:rsidR="00847C27" w:rsidRPr="003014E6">
              <w:rPr>
                <w:rStyle w:val="Hipervnculo"/>
                <w:noProof/>
              </w:rPr>
              <w:t>Análisis de la situación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_Toc168895119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4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2151E813" w14:textId="2BB0CEE4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0" w:history="1">
            <w:r w:rsidR="00847C27" w:rsidRPr="003014E6">
              <w:rPr>
                <w:rStyle w:val="Hipervnculo"/>
                <w:noProof/>
              </w:rPr>
              <w:t>Definición del problema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_Toc168895120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4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5E40F50C" w14:textId="0A92BE8C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1" w:history="1">
            <w:r w:rsidR="00847C27" w:rsidRPr="003014E6">
              <w:rPr>
                <w:rStyle w:val="Hipervnculo"/>
                <w:noProof/>
              </w:rPr>
              <w:t>Análisis de Requerimientos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_Toc168895121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4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7D05A685" w14:textId="6B29F177" w:rsidR="00847C2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2" w:history="1">
            <w:r w:rsidR="00847C27" w:rsidRPr="003014E6">
              <w:rPr>
                <w:rStyle w:val="Hipervnculo"/>
                <w:noProof/>
              </w:rPr>
              <w:t>Diseño de la Base de Datos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_Toc168895122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5CD2425D" w14:textId="7FCDA749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3" w:history="1">
            <w:r w:rsidR="00847C27" w:rsidRPr="003014E6">
              <w:rPr>
                <w:rStyle w:val="Hipervnculo"/>
                <w:noProof/>
              </w:rPr>
              <w:t>Modelo entidad relación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_Toc168895123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0948C1FB" w14:textId="72FB1C10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4" w:history="1">
            <w:r w:rsidR="00847C27" w:rsidRPr="003014E6">
              <w:rPr>
                <w:rStyle w:val="Hipervnculo"/>
                <w:noProof/>
              </w:rPr>
              <w:t>Modelo relacional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_Toc168895124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474665A4" w14:textId="5BF78F2B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5" w:history="1">
            <w:r w:rsidR="00847C27" w:rsidRPr="003014E6">
              <w:rPr>
                <w:rStyle w:val="Hipervnculo"/>
                <w:noProof/>
              </w:rPr>
              <w:t>Normalización de la Base de datos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_Toc168895125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72B62BE7" w14:textId="1F4C86E9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6" w:history="1">
            <w:r w:rsidR="00847C27" w:rsidRPr="003014E6">
              <w:rPr>
                <w:rStyle w:val="Hipervnculo"/>
                <w:noProof/>
              </w:rPr>
              <w:t>Modelo relacional normalizado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_Toc168895126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51BF2943" w14:textId="625407F0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7" w:history="1">
            <w:r w:rsidR="00847C27" w:rsidRPr="003014E6">
              <w:rPr>
                <w:rStyle w:val="Hipervnculo"/>
                <w:noProof/>
              </w:rPr>
              <w:t>Diccionario de datos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_Toc168895127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2D9EE25B" w14:textId="7AA936EE" w:rsidR="00847C2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8" w:history="1">
            <w:r w:rsidR="00847C27" w:rsidRPr="003014E6">
              <w:rPr>
                <w:rStyle w:val="Hipervnculo"/>
                <w:noProof/>
              </w:rPr>
              <w:t>Diseño Lógico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_Toc168895128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435E8FEE" w14:textId="08ADF2EA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29" w:history="1">
            <w:r w:rsidR="00847C27" w:rsidRPr="003014E6">
              <w:rPr>
                <w:rStyle w:val="Hipervnculo"/>
                <w:noProof/>
              </w:rPr>
              <w:t>Creación de la base de datos y tablas en MySQL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_Toc168895129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1DC47342" w14:textId="601D0CA2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30" w:history="1">
            <w:r w:rsidR="00847C27" w:rsidRPr="003014E6">
              <w:rPr>
                <w:rStyle w:val="Hipervnculo"/>
                <w:noProof/>
              </w:rPr>
              <w:t>Creación de procedimientos almacenados para insertar y actualizar registros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_Toc168895130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14865DA2" w14:textId="20D959D6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31" w:history="1">
            <w:r w:rsidR="00847C27" w:rsidRPr="003014E6">
              <w:rPr>
                <w:rStyle w:val="Hipervnculo"/>
                <w:noProof/>
              </w:rPr>
              <w:t>Creacion de procedimientos para borrar registros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_Toc168895131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01C2BB3D" w14:textId="4C2A7ABC" w:rsidR="00847C2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ja-JP"/>
            </w:rPr>
          </w:pPr>
          <w:hyperlink w:anchor="_Toc168895132" w:history="1">
            <w:r w:rsidR="00847C27" w:rsidRPr="003014E6">
              <w:rPr>
                <w:rStyle w:val="Hipervnculo"/>
                <w:noProof/>
              </w:rPr>
              <w:t>Creación de procedimientos, vistas, triggers y consultas en SQL</w:t>
            </w:r>
            <w:r w:rsidR="00847C27">
              <w:rPr>
                <w:noProof/>
                <w:webHidden/>
              </w:rPr>
              <w:tab/>
            </w:r>
            <w:r w:rsidR="00847C27">
              <w:rPr>
                <w:noProof/>
                <w:webHidden/>
              </w:rPr>
              <w:fldChar w:fldCharType="begin"/>
            </w:r>
            <w:r w:rsidR="00847C27">
              <w:rPr>
                <w:noProof/>
                <w:webHidden/>
              </w:rPr>
              <w:instrText xml:space="preserve"> PAGEREF _Toc168895132 \h </w:instrText>
            </w:r>
            <w:r w:rsidR="00847C27">
              <w:rPr>
                <w:noProof/>
                <w:webHidden/>
              </w:rPr>
            </w:r>
            <w:r w:rsidR="00847C27">
              <w:rPr>
                <w:noProof/>
                <w:webHidden/>
              </w:rPr>
              <w:fldChar w:fldCharType="separate"/>
            </w:r>
            <w:r w:rsidR="00847C27">
              <w:rPr>
                <w:noProof/>
                <w:webHidden/>
              </w:rPr>
              <w:t>5</w:t>
            </w:r>
            <w:r w:rsidR="00847C27">
              <w:rPr>
                <w:noProof/>
                <w:webHidden/>
              </w:rPr>
              <w:fldChar w:fldCharType="end"/>
            </w:r>
          </w:hyperlink>
        </w:p>
        <w:p w14:paraId="2C9CDC87" w14:textId="2695CD28" w:rsidR="006D0C28" w:rsidRDefault="0063627B">
          <w:pPr>
            <w:rPr>
              <w:b/>
              <w:bCs/>
              <w:lang w:val="es-ES"/>
            </w:rPr>
          </w:pPr>
          <w:r>
            <w:fldChar w:fldCharType="end"/>
          </w:r>
        </w:p>
      </w:sdtContent>
    </w:sdt>
    <w:p w14:paraId="18C4F545" w14:textId="77777777" w:rsidR="00706D5A" w:rsidRDefault="00706D5A">
      <w:r>
        <w:br w:type="page"/>
      </w:r>
    </w:p>
    <w:p w14:paraId="56628F03" w14:textId="1AEF15F1" w:rsidR="00FB3DFB" w:rsidRDefault="00522096" w:rsidP="00522096">
      <w:pPr>
        <w:pStyle w:val="Ttulo1"/>
      </w:pPr>
      <w:bookmarkStart w:id="0" w:name="_Toc168895118"/>
      <w:r>
        <w:lastRenderedPageBreak/>
        <w:t>Introducción</w:t>
      </w:r>
      <w:bookmarkEnd w:id="0"/>
    </w:p>
    <w:p w14:paraId="44F028DB" w14:textId="72C8964F" w:rsidR="0052046B" w:rsidRDefault="00AD79C5">
      <w:pPr>
        <w:spacing w:after="160"/>
        <w:jc w:val="left"/>
      </w:pPr>
      <w:r>
        <w:t>En el siguiente documento se muestra el proceso de diseño para la base de datos de u</w:t>
      </w:r>
      <w:r w:rsidR="0052046B">
        <w:t xml:space="preserve">n autolavado desde la planeación hasta la codificación de los scripts de </w:t>
      </w:r>
      <w:r w:rsidR="00CE010C">
        <w:t>esta</w:t>
      </w:r>
      <w:r w:rsidR="0052046B">
        <w:t>.</w:t>
      </w:r>
    </w:p>
    <w:p w14:paraId="11B9FDAB" w14:textId="53EAFD2B" w:rsidR="00522096" w:rsidRDefault="0052046B">
      <w:pPr>
        <w:spacing w:after="160"/>
        <w:jc w:val="left"/>
      </w:pPr>
      <w:r>
        <w:t xml:space="preserve">Para poder realizar esta base de datos </w:t>
      </w:r>
      <w:r w:rsidR="007B27D7">
        <w:t>primero analizamos los requerimientos</w:t>
      </w:r>
      <w:r w:rsidR="008C0FE5">
        <w:t>, después propusimos un modelo para la base de datos y al final realizamos lo</w:t>
      </w:r>
      <w:r w:rsidR="00CE010C">
        <w:t xml:space="preserve">s procedimientos y </w:t>
      </w:r>
      <w:proofErr w:type="spellStart"/>
      <w:r w:rsidR="00CE010C">
        <w:t>triggers</w:t>
      </w:r>
      <w:proofErr w:type="spellEnd"/>
      <w:r w:rsidR="00CE010C">
        <w:t xml:space="preserve"> para que pueda ser una base de datos funcional.</w:t>
      </w:r>
      <w:r w:rsidR="00522096">
        <w:br w:type="page"/>
      </w:r>
    </w:p>
    <w:p w14:paraId="29EA0073" w14:textId="78315F8B" w:rsidR="00522096" w:rsidRDefault="00522096" w:rsidP="00522096">
      <w:pPr>
        <w:pStyle w:val="Ttulo1"/>
      </w:pPr>
      <w:bookmarkStart w:id="1" w:name="_Toc168895119"/>
      <w:r>
        <w:lastRenderedPageBreak/>
        <w:t>Análisis de la situación</w:t>
      </w:r>
      <w:bookmarkEnd w:id="1"/>
    </w:p>
    <w:p w14:paraId="2C4C5CBF" w14:textId="143F1233" w:rsidR="00522096" w:rsidRDefault="00522096" w:rsidP="00522096">
      <w:pPr>
        <w:pStyle w:val="Ttulo2"/>
      </w:pPr>
      <w:bookmarkStart w:id="2" w:name="_Toc168895120"/>
      <w:r>
        <w:t>Definición del problema</w:t>
      </w:r>
      <w:bookmarkEnd w:id="2"/>
    </w:p>
    <w:p w14:paraId="5D6C4E36" w14:textId="54B027CB" w:rsidR="00522096" w:rsidRDefault="008401ED" w:rsidP="008401ED">
      <w:r>
        <w:t>El cliente solicita facilitar el control y seguimiento en la operación diaria del negocio del auto lavado, ventas, catálogo de productos (paquetes ofrecidos), promociones, clientes, administración de empleados, sueldos de empleados, membresías e información de últimos servicios realizados al automóvil, así como los respectivos reportes para cada sección.</w:t>
      </w:r>
    </w:p>
    <w:p w14:paraId="4C3246AD" w14:textId="77777777" w:rsidR="00497B65" w:rsidRDefault="00497B65" w:rsidP="00497B65">
      <w:r>
        <w:t>Realizar el diseño de una base de datos que considere lo anterior y facilite la gestión del auto lavado</w:t>
      </w:r>
    </w:p>
    <w:p w14:paraId="3FCE4B04" w14:textId="77777777" w:rsidR="00497B65" w:rsidRDefault="00497B65" w:rsidP="00497B65">
      <w:r>
        <w:t>considerando también los siguientes puntos:</w:t>
      </w:r>
    </w:p>
    <w:p w14:paraId="6820AF11" w14:textId="58F7DC87" w:rsidR="00497B65" w:rsidRDefault="00497B65" w:rsidP="00F8131B">
      <w:pPr>
        <w:pStyle w:val="Prrafodelista"/>
        <w:numPr>
          <w:ilvl w:val="0"/>
          <w:numId w:val="6"/>
        </w:numPr>
      </w:pPr>
      <w:r>
        <w:t>Manejo de sucursales (mínimo 5)</w:t>
      </w:r>
    </w:p>
    <w:p w14:paraId="48E91E7B" w14:textId="6ACF8E42" w:rsidR="00497B65" w:rsidRDefault="00497B65" w:rsidP="00F8131B">
      <w:pPr>
        <w:pStyle w:val="Prrafodelista"/>
        <w:numPr>
          <w:ilvl w:val="0"/>
          <w:numId w:val="6"/>
        </w:numPr>
      </w:pPr>
      <w:r>
        <w:t>Control de empleados (datos personales, sueldos, horarios, etc.)</w:t>
      </w:r>
    </w:p>
    <w:p w14:paraId="249DDE10" w14:textId="2343474C" w:rsidR="00497B65" w:rsidRDefault="00497B65" w:rsidP="00F8131B">
      <w:pPr>
        <w:pStyle w:val="Prrafodelista"/>
        <w:numPr>
          <w:ilvl w:val="0"/>
          <w:numId w:val="6"/>
        </w:numPr>
      </w:pPr>
      <w:r>
        <w:t>Manejo y control de Promociones (Cliente frecuente, seguro de lluvia, 2 x 1, Cortesías, etc.) Las promociones pueden existir un una o más sucursales, cada sucursal debe tener como mínimo 2 promociones.</w:t>
      </w:r>
    </w:p>
    <w:p w14:paraId="205C1AEE" w14:textId="7B220586" w:rsidR="00497B65" w:rsidRDefault="00497B65" w:rsidP="00F8131B">
      <w:pPr>
        <w:pStyle w:val="Prrafodelista"/>
        <w:numPr>
          <w:ilvl w:val="0"/>
          <w:numId w:val="6"/>
        </w:numPr>
      </w:pPr>
      <w:r>
        <w:t>Manejo de Membresías (ejemplo: Por tiempo o Número de visitas, deben existir mínimo 3 tipos de</w:t>
      </w:r>
      <w:r w:rsidR="00F8131B">
        <w:t xml:space="preserve"> </w:t>
      </w:r>
      <w:r>
        <w:t>membresías). Si el cliente cuenta con una puede acceder a cualquier sucursal y promociones.</w:t>
      </w:r>
    </w:p>
    <w:p w14:paraId="0881E6DE" w14:textId="5D37DCB9" w:rsidR="00497B65" w:rsidRDefault="00497B65" w:rsidP="00F8131B">
      <w:pPr>
        <w:pStyle w:val="Prrafodelista"/>
        <w:numPr>
          <w:ilvl w:val="0"/>
          <w:numId w:val="6"/>
        </w:numPr>
      </w:pPr>
      <w:r>
        <w:t>Registro de datos del cliente y comentarios.</w:t>
      </w:r>
    </w:p>
    <w:p w14:paraId="7A829448" w14:textId="2CC65441" w:rsidR="00497B65" w:rsidRDefault="00497B65" w:rsidP="00F8131B">
      <w:pPr>
        <w:pStyle w:val="Prrafodelista"/>
        <w:numPr>
          <w:ilvl w:val="0"/>
          <w:numId w:val="6"/>
        </w:numPr>
      </w:pPr>
      <w:r>
        <w:t>Gestión de productos (paquetes ofrecidos, tipo de servicios)</w:t>
      </w:r>
    </w:p>
    <w:p w14:paraId="7E7F92DA" w14:textId="6694D497" w:rsidR="00497B65" w:rsidRDefault="00497B65" w:rsidP="00F8131B">
      <w:pPr>
        <w:pStyle w:val="Prrafodelista"/>
        <w:numPr>
          <w:ilvl w:val="0"/>
          <w:numId w:val="6"/>
        </w:numPr>
      </w:pPr>
      <w:r>
        <w:t>Manejo de tipos de pago (efectivo, tarjeta o promoción)</w:t>
      </w:r>
    </w:p>
    <w:p w14:paraId="2F3CF07F" w14:textId="00F29C54" w:rsidR="00497B65" w:rsidRDefault="00497B65" w:rsidP="00F8131B">
      <w:pPr>
        <w:pStyle w:val="Prrafodelista"/>
        <w:numPr>
          <w:ilvl w:val="0"/>
          <w:numId w:val="6"/>
        </w:numPr>
      </w:pPr>
      <w:r>
        <w:t>Para clientes que cambian de auto, permitir integrar las ventas los datos de las placas asociadas al</w:t>
      </w:r>
      <w:r w:rsidR="00F8131B">
        <w:t xml:space="preserve"> </w:t>
      </w:r>
      <w:r>
        <w:t>cliente para que no pierda las ventajas de ser cliente frecuente.</w:t>
      </w:r>
    </w:p>
    <w:p w14:paraId="5F55A078" w14:textId="2AEE80B7" w:rsidR="00497B65" w:rsidRDefault="00497B65" w:rsidP="00F8131B">
      <w:pPr>
        <w:pStyle w:val="Prrafodelista"/>
        <w:numPr>
          <w:ilvl w:val="0"/>
          <w:numId w:val="6"/>
        </w:numPr>
      </w:pPr>
      <w:r>
        <w:t>Permitir llevar el registro de los comentarios de los clientes, de manera que la próxima vez que el</w:t>
      </w:r>
      <w:r w:rsidR="00F8131B">
        <w:t xml:space="preserve"> </w:t>
      </w:r>
      <w:r>
        <w:t>cliente se presente, sea posible proporcionar una atención más puntual en la falla incurrida.</w:t>
      </w:r>
    </w:p>
    <w:p w14:paraId="107535CA" w14:textId="5B3E5889" w:rsidR="00522096" w:rsidRDefault="00522096" w:rsidP="00522096">
      <w:pPr>
        <w:pStyle w:val="Ttulo2"/>
      </w:pPr>
      <w:bookmarkStart w:id="3" w:name="_Toc168895121"/>
      <w:r>
        <w:t>Análisis de Requerimientos</w:t>
      </w:r>
      <w:bookmarkEnd w:id="3"/>
    </w:p>
    <w:p w14:paraId="541D5313" w14:textId="164AA520" w:rsidR="00522096" w:rsidRDefault="654F161B" w:rsidP="00522096">
      <w:r>
        <w:t>Para poder llevar a cabo el diseño de la base de datos debemos resaltar los siguientes puntos importantes.</w:t>
      </w:r>
    </w:p>
    <w:p w14:paraId="357F71D7" w14:textId="66C11E62" w:rsidR="6AAC9E4B" w:rsidRDefault="6AAC9E4B" w:rsidP="64E34281">
      <w:pPr>
        <w:pStyle w:val="Prrafodelista"/>
        <w:numPr>
          <w:ilvl w:val="0"/>
          <w:numId w:val="3"/>
        </w:numPr>
      </w:pPr>
      <w:r>
        <w:t>La base de datos debe de cubrir las necesidades del cliente</w:t>
      </w:r>
    </w:p>
    <w:p w14:paraId="5FF1DED7" w14:textId="0B7F8742" w:rsidR="739137E5" w:rsidRDefault="739137E5" w:rsidP="64E34281">
      <w:pPr>
        <w:pStyle w:val="Prrafodelista"/>
        <w:numPr>
          <w:ilvl w:val="0"/>
          <w:numId w:val="3"/>
        </w:numPr>
      </w:pPr>
      <w:r>
        <w:t>La base de datos debe de tener la capacidad de recabar la información de una forma eficiente y eficaz</w:t>
      </w:r>
    </w:p>
    <w:p w14:paraId="35EBBEE0" w14:textId="06729759" w:rsidR="739137E5" w:rsidRDefault="739137E5" w:rsidP="64E34281">
      <w:pPr>
        <w:pStyle w:val="Prrafodelista"/>
        <w:numPr>
          <w:ilvl w:val="0"/>
          <w:numId w:val="3"/>
        </w:numPr>
      </w:pPr>
      <w:r>
        <w:t>Debe de ser fácil el manejo de la información</w:t>
      </w:r>
    </w:p>
    <w:p w14:paraId="3BD0F319" w14:textId="11873A7D" w:rsidR="739137E5" w:rsidRDefault="739137E5" w:rsidP="64E34281">
      <w:pPr>
        <w:pStyle w:val="Prrafodelista"/>
        <w:numPr>
          <w:ilvl w:val="0"/>
          <w:numId w:val="3"/>
        </w:numPr>
      </w:pPr>
      <w:r>
        <w:t>No debe de haber información duplicada</w:t>
      </w:r>
    </w:p>
    <w:p w14:paraId="56225985" w14:textId="09EAB3D3" w:rsidR="739137E5" w:rsidRDefault="739137E5" w:rsidP="64E34281">
      <w:r>
        <w:lastRenderedPageBreak/>
        <w:t>Tomando en cuenta los puntos anteriore</w:t>
      </w:r>
      <w:r w:rsidR="46F8CFCE">
        <w:t xml:space="preserve">s, nuestra base de datos va a tener </w:t>
      </w:r>
      <w:r w:rsidR="1857B5AF">
        <w:t>8</w:t>
      </w:r>
      <w:r w:rsidR="060475C5">
        <w:t xml:space="preserve"> entidades </w:t>
      </w:r>
      <w:r w:rsidR="50FD912E">
        <w:t>principales, estas son las siguientes:</w:t>
      </w:r>
    </w:p>
    <w:p w14:paraId="4DA2A64B" w14:textId="4FA48BD5" w:rsidR="50FD912E" w:rsidRDefault="50FD912E" w:rsidP="64E34281">
      <w:pPr>
        <w:pStyle w:val="Prrafodelista"/>
        <w:numPr>
          <w:ilvl w:val="0"/>
          <w:numId w:val="2"/>
        </w:numPr>
      </w:pPr>
      <w:r>
        <w:t>Sucursal</w:t>
      </w:r>
    </w:p>
    <w:p w14:paraId="560BC66D" w14:textId="10EDBED5" w:rsidR="50FD912E" w:rsidRDefault="50FD912E" w:rsidP="64E34281">
      <w:pPr>
        <w:pStyle w:val="Prrafodelista"/>
        <w:numPr>
          <w:ilvl w:val="0"/>
          <w:numId w:val="2"/>
        </w:numPr>
      </w:pPr>
      <w:r>
        <w:t>Empleado</w:t>
      </w:r>
    </w:p>
    <w:p w14:paraId="169E43E9" w14:textId="663181AE" w:rsidR="50FD912E" w:rsidRDefault="50FD912E" w:rsidP="64E34281">
      <w:pPr>
        <w:pStyle w:val="Prrafodelista"/>
        <w:numPr>
          <w:ilvl w:val="0"/>
          <w:numId w:val="2"/>
        </w:numPr>
      </w:pPr>
      <w:r>
        <w:t>Cliente</w:t>
      </w:r>
    </w:p>
    <w:p w14:paraId="5E62CCDD" w14:textId="545ED85D" w:rsidR="50FD912E" w:rsidRDefault="50FD912E" w:rsidP="64E34281">
      <w:pPr>
        <w:pStyle w:val="Prrafodelista"/>
        <w:numPr>
          <w:ilvl w:val="0"/>
          <w:numId w:val="2"/>
        </w:numPr>
      </w:pPr>
      <w:r>
        <w:t>Producto</w:t>
      </w:r>
    </w:p>
    <w:p w14:paraId="10B2EC76" w14:textId="0BECE4AF" w:rsidR="50FD912E" w:rsidRDefault="50FD912E" w:rsidP="64E34281">
      <w:pPr>
        <w:pStyle w:val="Prrafodelista"/>
        <w:numPr>
          <w:ilvl w:val="0"/>
          <w:numId w:val="2"/>
        </w:numPr>
      </w:pPr>
      <w:r>
        <w:t>Auto</w:t>
      </w:r>
    </w:p>
    <w:p w14:paraId="137189AD" w14:textId="4096283A" w:rsidR="50FD912E" w:rsidRDefault="50FD912E" w:rsidP="64E34281">
      <w:pPr>
        <w:pStyle w:val="Prrafodelista"/>
        <w:numPr>
          <w:ilvl w:val="0"/>
          <w:numId w:val="2"/>
        </w:numPr>
      </w:pPr>
      <w:r>
        <w:t>Tipo de pago</w:t>
      </w:r>
    </w:p>
    <w:p w14:paraId="40192DBC" w14:textId="6231667F" w:rsidR="76A8D97D" w:rsidRDefault="76A8D97D" w:rsidP="64E34281">
      <w:r>
        <w:t>Además, consideraremos los siguientes roles</w:t>
      </w:r>
    </w:p>
    <w:p w14:paraId="5A2D20C3" w14:textId="137006EC" w:rsidR="76A8D97D" w:rsidRDefault="76A8D97D" w:rsidP="64E34281">
      <w:pPr>
        <w:pStyle w:val="Prrafodelista"/>
        <w:numPr>
          <w:ilvl w:val="0"/>
          <w:numId w:val="1"/>
        </w:numPr>
      </w:pPr>
      <w:r>
        <w:t>Cliente</w:t>
      </w:r>
    </w:p>
    <w:p w14:paraId="6C7152D8" w14:textId="3F3A7573" w:rsidR="76A8D97D" w:rsidRDefault="76A8D97D" w:rsidP="64E34281">
      <w:pPr>
        <w:pStyle w:val="Prrafodelista"/>
        <w:numPr>
          <w:ilvl w:val="0"/>
          <w:numId w:val="1"/>
        </w:numPr>
      </w:pPr>
      <w:r>
        <w:t>Empleado</w:t>
      </w:r>
    </w:p>
    <w:p w14:paraId="3AF48C4B" w14:textId="0976CE4F" w:rsidR="76A8D97D" w:rsidRDefault="76A8D97D" w:rsidP="64E34281">
      <w:pPr>
        <w:pStyle w:val="Prrafodelista"/>
        <w:numPr>
          <w:ilvl w:val="0"/>
          <w:numId w:val="1"/>
        </w:numPr>
      </w:pPr>
      <w:r>
        <w:t>Dueño de sucursal</w:t>
      </w:r>
    </w:p>
    <w:p w14:paraId="3439CA6E" w14:textId="6ECED7F8" w:rsidR="76A8D97D" w:rsidRDefault="76A8D97D" w:rsidP="64E34281">
      <w:pPr>
        <w:pStyle w:val="Prrafodelista"/>
        <w:numPr>
          <w:ilvl w:val="0"/>
          <w:numId w:val="1"/>
        </w:numPr>
      </w:pPr>
      <w:r>
        <w:t>Administrador</w:t>
      </w:r>
    </w:p>
    <w:p w14:paraId="3588599E" w14:textId="2C2E382E" w:rsidR="008A7EB1" w:rsidRDefault="008A7EB1" w:rsidP="008A7EB1">
      <w:r>
        <w:t xml:space="preserve">El rol de cliente únicamente tendrá a acceso de lectura a las tablas </w:t>
      </w:r>
    </w:p>
    <w:p w14:paraId="7504A956" w14:textId="70BB86F1" w:rsidR="008A7EB1" w:rsidRDefault="008A7EB1" w:rsidP="008A7EB1">
      <w:r>
        <w:t>El rol de empleado podr</w:t>
      </w:r>
      <w:r w:rsidR="00A551D8">
        <w:t xml:space="preserve">á agregar, consultar, modificar, eliminar en las tablas [] y podrá unicamente consultar en las tablas </w:t>
      </w:r>
    </w:p>
    <w:p w14:paraId="34658947" w14:textId="7E161888" w:rsidR="00A551D8" w:rsidRDefault="00A551D8" w:rsidP="008A7EB1">
      <w:r>
        <w:t xml:space="preserve">El dueño de la sucursal podrá agregar, consultar, modificar, eliminar </w:t>
      </w:r>
      <w:r w:rsidR="00E95962">
        <w:t>los registros que estén relacionados a su sucursal.</w:t>
      </w:r>
    </w:p>
    <w:p w14:paraId="548E8C05" w14:textId="42127E34" w:rsidR="00A551D8" w:rsidRDefault="00A551D8" w:rsidP="008A7EB1">
      <w:r>
        <w:t>El administrador podrá</w:t>
      </w:r>
      <w:r w:rsidR="00F667DD">
        <w:t xml:space="preserve"> realizar el CRUD en toda la base de datos.</w:t>
      </w:r>
    </w:p>
    <w:p w14:paraId="4E7B4C0A" w14:textId="5AA960AF" w:rsidR="00522096" w:rsidRDefault="00522096" w:rsidP="00522096">
      <w:pPr>
        <w:pStyle w:val="Ttulo1"/>
      </w:pPr>
      <w:bookmarkStart w:id="4" w:name="_Toc168895122"/>
      <w:r>
        <w:lastRenderedPageBreak/>
        <w:t>Diseño de la Base de Datos</w:t>
      </w:r>
      <w:bookmarkEnd w:id="4"/>
    </w:p>
    <w:p w14:paraId="20B4F2E8" w14:textId="569E31D4" w:rsidR="00522096" w:rsidRDefault="00522096" w:rsidP="00522096">
      <w:pPr>
        <w:pStyle w:val="Ttulo2"/>
      </w:pPr>
      <w:bookmarkStart w:id="5" w:name="_Toc168895123"/>
      <w:r>
        <w:t>Modelo entidad relación</w:t>
      </w:r>
      <w:bookmarkEnd w:id="5"/>
    </w:p>
    <w:p w14:paraId="73FF3053" w14:textId="1B2D45AC" w:rsidR="00522096" w:rsidRDefault="00674FF8" w:rsidP="00522096">
      <w:r>
        <w:rPr>
          <w:noProof/>
        </w:rPr>
        <w:drawing>
          <wp:inline distT="0" distB="0" distL="0" distR="0" wp14:anchorId="32D68AD0" wp14:editId="2402D0DB">
            <wp:extent cx="5612130" cy="2994025"/>
            <wp:effectExtent l="0" t="0" r="7620" b="0"/>
            <wp:docPr id="435157717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7717" name="Imagen 4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48C8" w14:textId="2A0EE001" w:rsidR="00522096" w:rsidRDefault="00522096" w:rsidP="00522096">
      <w:pPr>
        <w:pStyle w:val="Ttulo2"/>
      </w:pPr>
      <w:bookmarkStart w:id="6" w:name="_Toc168895124"/>
      <w:r>
        <w:t>Modelo relacional</w:t>
      </w:r>
      <w:bookmarkEnd w:id="6"/>
    </w:p>
    <w:p w14:paraId="3CF07D2A" w14:textId="01C243F8" w:rsidR="00522096" w:rsidRDefault="005B05FF" w:rsidP="00522096">
      <w:r>
        <w:rPr>
          <w:noProof/>
        </w:rPr>
        <w:drawing>
          <wp:inline distT="0" distB="0" distL="0" distR="0" wp14:anchorId="0393FD4A" wp14:editId="46D63F81">
            <wp:extent cx="2297219" cy="3248025"/>
            <wp:effectExtent l="0" t="0" r="8255" b="0"/>
            <wp:docPr id="1319448934" name="Imagen 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48934" name="Imagen 5" descr="Imagen que contiene Gráf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39" cy="32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B0A3" w14:textId="35328389" w:rsidR="00522096" w:rsidRDefault="00522096" w:rsidP="00522096">
      <w:pPr>
        <w:pStyle w:val="Ttulo2"/>
      </w:pPr>
      <w:bookmarkStart w:id="7" w:name="_Toc168895126"/>
      <w:r>
        <w:lastRenderedPageBreak/>
        <w:t>Modelo relacional normalizado</w:t>
      </w:r>
      <w:bookmarkEnd w:id="7"/>
    </w:p>
    <w:p w14:paraId="37048A9A" w14:textId="2E9B24BD" w:rsidR="00522096" w:rsidRDefault="00771C27" w:rsidP="00522096">
      <w:r>
        <w:rPr>
          <w:noProof/>
        </w:rPr>
        <w:drawing>
          <wp:inline distT="0" distB="0" distL="0" distR="0" wp14:anchorId="10DD3351" wp14:editId="643E5881">
            <wp:extent cx="5612130" cy="5281930"/>
            <wp:effectExtent l="0" t="0" r="7620" b="0"/>
            <wp:docPr id="281620383" name="Imagen 6" descr="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0383" name="Imagen 6" descr="Tabla, Word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563E" w14:textId="080BE685" w:rsidR="00522096" w:rsidRDefault="00522096" w:rsidP="00522096">
      <w:pPr>
        <w:pStyle w:val="Ttulo2"/>
      </w:pPr>
      <w:bookmarkStart w:id="8" w:name="_Toc168895127"/>
      <w:r>
        <w:t>Diccionario de datos</w:t>
      </w:r>
      <w:bookmarkEnd w:id="8"/>
    </w:p>
    <w:p w14:paraId="028FCABB" w14:textId="77777777" w:rsidR="00522096" w:rsidRDefault="00522096" w:rsidP="00522096"/>
    <w:p w14:paraId="66E68B7D" w14:textId="49FF943B" w:rsidR="00522096" w:rsidRDefault="00522096" w:rsidP="00522096">
      <w:pPr>
        <w:pStyle w:val="Ttulo1"/>
      </w:pPr>
      <w:bookmarkStart w:id="9" w:name="_Toc168895128"/>
      <w:r>
        <w:t>Diseño Lógico</w:t>
      </w:r>
      <w:bookmarkEnd w:id="9"/>
    </w:p>
    <w:p w14:paraId="6002B20A" w14:textId="1FCA32F5" w:rsidR="00522096" w:rsidRDefault="00522096" w:rsidP="00522096">
      <w:pPr>
        <w:pStyle w:val="Ttulo2"/>
      </w:pPr>
      <w:bookmarkStart w:id="10" w:name="_Toc168895129"/>
      <w:r>
        <w:t>Creación de la base de datos y tablas en MySQL</w:t>
      </w:r>
      <w:bookmarkEnd w:id="10"/>
    </w:p>
    <w:p w14:paraId="5F400469" w14:textId="11D48E97" w:rsidR="00522096" w:rsidRDefault="009240DE" w:rsidP="00522096">
      <w:r>
        <w:t>El script utilizado para la creación de la base de datos es el siguiente:</w:t>
      </w:r>
    </w:p>
    <w:p w14:paraId="78A2A41D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Autolavado;</w:t>
      </w:r>
    </w:p>
    <w:p w14:paraId="127ED25E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sucursal (</w:t>
      </w:r>
    </w:p>
    <w:p w14:paraId="26590DEE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>
        <w:tab/>
      </w:r>
      <w:proofErr w:type="spellStart"/>
      <w:r w:rsidRPr="009240DE">
        <w:rPr>
          <w:lang w:val="en-US"/>
        </w:rPr>
        <w:t>id_sucursal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41783CA0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nombre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255) not null,</w:t>
      </w:r>
    </w:p>
    <w:p w14:paraId="3CBAA5CF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lastRenderedPageBreak/>
        <w:t xml:space="preserve">    </w:t>
      </w:r>
      <w:proofErr w:type="spellStart"/>
      <w:r w:rsidRPr="009240DE">
        <w:rPr>
          <w:lang w:val="en-US"/>
        </w:rPr>
        <w:t>estado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20) not null,</w:t>
      </w:r>
    </w:p>
    <w:p w14:paraId="5F77CE50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colonia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255) not null,</w:t>
      </w:r>
    </w:p>
    <w:p w14:paraId="1232C448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municipio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255) not null,</w:t>
      </w:r>
    </w:p>
    <w:p w14:paraId="40A0C33E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codigo_postal</w:t>
      </w:r>
      <w:proofErr w:type="spellEnd"/>
      <w:r w:rsidRPr="009240DE">
        <w:rPr>
          <w:lang w:val="en-US"/>
        </w:rPr>
        <w:t xml:space="preserve"> int,</w:t>
      </w:r>
    </w:p>
    <w:p w14:paraId="726EE72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calle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255) not null,</w:t>
      </w:r>
    </w:p>
    <w:p w14:paraId="23A5D36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numero_exterior</w:t>
      </w:r>
      <w:proofErr w:type="spellEnd"/>
      <w:r w:rsidRPr="009240DE">
        <w:rPr>
          <w:lang w:val="en-US"/>
        </w:rPr>
        <w:t xml:space="preserve"> int not null</w:t>
      </w:r>
    </w:p>
    <w:p w14:paraId="2BAAE36A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>);</w:t>
      </w:r>
    </w:p>
    <w:p w14:paraId="55E335AB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create table </w:t>
      </w:r>
      <w:proofErr w:type="spellStart"/>
      <w:r w:rsidRPr="009240DE">
        <w:rPr>
          <w:lang w:val="en-US"/>
        </w:rPr>
        <w:t>empleado</w:t>
      </w:r>
      <w:proofErr w:type="spellEnd"/>
      <w:r w:rsidRPr="009240DE">
        <w:rPr>
          <w:lang w:val="en-US"/>
        </w:rPr>
        <w:t xml:space="preserve"> (</w:t>
      </w:r>
    </w:p>
    <w:p w14:paraId="088ECB00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curp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18) primary key,</w:t>
      </w:r>
    </w:p>
    <w:p w14:paraId="690E655C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id_sucursal</w:t>
      </w:r>
      <w:proofErr w:type="spellEnd"/>
      <w:r w:rsidRPr="009240DE">
        <w:rPr>
          <w:lang w:val="en-US"/>
        </w:rPr>
        <w:t xml:space="preserve"> int not null,</w:t>
      </w:r>
    </w:p>
    <w:p w14:paraId="68537A9F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id_puesto</w:t>
      </w:r>
      <w:proofErr w:type="spellEnd"/>
      <w:r w:rsidRPr="009240DE">
        <w:rPr>
          <w:lang w:val="en-US"/>
        </w:rPr>
        <w:t xml:space="preserve"> int not null,</w:t>
      </w:r>
    </w:p>
    <w:p w14:paraId="65941DCB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r>
        <w:t xml:space="preserve">nombre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E47F47F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apellido_paterno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97BA0BA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apellido_materno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06D1CB54" w14:textId="77777777" w:rsidR="009240DE" w:rsidRDefault="009240DE" w:rsidP="009240DE">
      <w:pPr>
        <w:shd w:val="clear" w:color="auto" w:fill="000000" w:themeFill="text1"/>
      </w:pPr>
      <w:r>
        <w:t>);</w:t>
      </w:r>
    </w:p>
    <w:p w14:paraId="3971FB2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create table </w:t>
      </w:r>
      <w:proofErr w:type="spellStart"/>
      <w:r w:rsidRPr="009240DE">
        <w:rPr>
          <w:lang w:val="en-US"/>
        </w:rPr>
        <w:t>cronograma</w:t>
      </w:r>
      <w:proofErr w:type="spellEnd"/>
      <w:r w:rsidRPr="009240DE">
        <w:rPr>
          <w:lang w:val="en-US"/>
        </w:rPr>
        <w:t xml:space="preserve"> (</w:t>
      </w:r>
    </w:p>
    <w:p w14:paraId="64BC01DE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id_cronograma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1BA09C89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curp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18) not null,</w:t>
      </w:r>
    </w:p>
    <w:p w14:paraId="7BA1E30C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id_horario</w:t>
      </w:r>
      <w:proofErr w:type="spellEnd"/>
      <w:r w:rsidRPr="009240DE">
        <w:rPr>
          <w:lang w:val="en-US"/>
        </w:rPr>
        <w:t xml:space="preserve"> int not null</w:t>
      </w:r>
    </w:p>
    <w:p w14:paraId="0C9034CE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>);</w:t>
      </w:r>
    </w:p>
    <w:p w14:paraId="1346769D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create table </w:t>
      </w:r>
      <w:proofErr w:type="spellStart"/>
      <w:r w:rsidRPr="009240DE">
        <w:rPr>
          <w:lang w:val="en-US"/>
        </w:rPr>
        <w:t>puesto</w:t>
      </w:r>
      <w:proofErr w:type="spellEnd"/>
      <w:r w:rsidRPr="009240DE">
        <w:rPr>
          <w:lang w:val="en-US"/>
        </w:rPr>
        <w:t xml:space="preserve"> (</w:t>
      </w:r>
    </w:p>
    <w:p w14:paraId="11412C38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id_puesto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0C4A294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puesto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varchar(</w:t>
      </w:r>
      <w:proofErr w:type="gramEnd"/>
      <w:r w:rsidRPr="009240DE">
        <w:rPr>
          <w:lang w:val="en-US"/>
        </w:rPr>
        <w:t>50) not null,</w:t>
      </w:r>
    </w:p>
    <w:p w14:paraId="141D4BFA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salario</w:t>
      </w:r>
      <w:proofErr w:type="spellEnd"/>
      <w:r w:rsidRPr="009240DE">
        <w:rPr>
          <w:lang w:val="en-US"/>
        </w:rPr>
        <w:t xml:space="preserve"> decimal (6,2) not null</w:t>
      </w:r>
    </w:p>
    <w:p w14:paraId="42F8737D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>);</w:t>
      </w:r>
    </w:p>
    <w:p w14:paraId="507348B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create table </w:t>
      </w:r>
      <w:proofErr w:type="spellStart"/>
      <w:r w:rsidRPr="009240DE">
        <w:rPr>
          <w:lang w:val="en-US"/>
        </w:rPr>
        <w:t>horario</w:t>
      </w:r>
      <w:proofErr w:type="spellEnd"/>
      <w:r w:rsidRPr="009240DE">
        <w:rPr>
          <w:lang w:val="en-US"/>
        </w:rPr>
        <w:t xml:space="preserve"> (</w:t>
      </w:r>
    </w:p>
    <w:p w14:paraId="71B896AC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id_horario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517945A9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hora_entrada</w:t>
      </w:r>
      <w:proofErr w:type="spellEnd"/>
      <w:r w:rsidRPr="009240DE">
        <w:rPr>
          <w:lang w:val="en-US"/>
        </w:rPr>
        <w:t xml:space="preserve"> time,</w:t>
      </w:r>
    </w:p>
    <w:p w14:paraId="347243EE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proofErr w:type="spellStart"/>
      <w:r>
        <w:t>hora_salida</w:t>
      </w:r>
      <w:proofErr w:type="spellEnd"/>
      <w:r>
        <w:t xml:space="preserve"> time,</w:t>
      </w:r>
    </w:p>
    <w:p w14:paraId="1EA4CBA4" w14:textId="77777777" w:rsidR="009240DE" w:rsidRDefault="009240DE" w:rsidP="009240DE">
      <w:pPr>
        <w:shd w:val="clear" w:color="auto" w:fill="000000" w:themeFill="text1"/>
      </w:pPr>
      <w:r>
        <w:t xml:space="preserve">    horas </w:t>
      </w:r>
      <w:proofErr w:type="spellStart"/>
      <w:r>
        <w:t>int</w:t>
      </w:r>
      <w:proofErr w:type="spellEnd"/>
    </w:p>
    <w:p w14:paraId="332525AD" w14:textId="77777777" w:rsidR="009240DE" w:rsidRDefault="009240DE" w:rsidP="009240DE">
      <w:pPr>
        <w:shd w:val="clear" w:color="auto" w:fill="000000" w:themeFill="text1"/>
      </w:pPr>
      <w:r>
        <w:t>);</w:t>
      </w:r>
    </w:p>
    <w:p w14:paraId="3323222F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create table </w:t>
      </w:r>
      <w:proofErr w:type="spellStart"/>
      <w:r w:rsidRPr="009240DE">
        <w:rPr>
          <w:lang w:val="en-US"/>
        </w:rPr>
        <w:t>contacto</w:t>
      </w:r>
      <w:proofErr w:type="spellEnd"/>
      <w:r w:rsidRPr="009240DE">
        <w:rPr>
          <w:lang w:val="en-US"/>
        </w:rPr>
        <w:t xml:space="preserve"> (</w:t>
      </w:r>
    </w:p>
    <w:p w14:paraId="65E331B9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id_contacto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57F77F71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lastRenderedPageBreak/>
        <w:t xml:space="preserve">    </w:t>
      </w:r>
      <w:proofErr w:type="spellStart"/>
      <w:r w:rsidRPr="009240DE">
        <w:rPr>
          <w:lang w:val="en-US"/>
        </w:rPr>
        <w:t>id_tipo_contacto</w:t>
      </w:r>
      <w:proofErr w:type="spellEnd"/>
      <w:r w:rsidRPr="009240DE">
        <w:rPr>
          <w:lang w:val="en-US"/>
        </w:rPr>
        <w:t xml:space="preserve"> int not null,</w:t>
      </w:r>
    </w:p>
    <w:p w14:paraId="4CE0E7D8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r>
        <w:t xml:space="preserve">contacto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76)</w:t>
      </w:r>
    </w:p>
    <w:p w14:paraId="6B2B227B" w14:textId="77777777" w:rsidR="009240DE" w:rsidRDefault="009240DE" w:rsidP="009240DE">
      <w:pPr>
        <w:shd w:val="clear" w:color="auto" w:fill="000000" w:themeFill="text1"/>
      </w:pPr>
      <w:r>
        <w:t>);</w:t>
      </w:r>
    </w:p>
    <w:p w14:paraId="70D6C0CA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</w:t>
      </w:r>
      <w:proofErr w:type="spellStart"/>
      <w:r>
        <w:t>tipo_contacto</w:t>
      </w:r>
      <w:proofErr w:type="spellEnd"/>
      <w:r>
        <w:t xml:space="preserve"> (</w:t>
      </w:r>
    </w:p>
    <w:p w14:paraId="79AF0C2D" w14:textId="77777777" w:rsidR="009240DE" w:rsidRDefault="009240DE" w:rsidP="009240DE">
      <w:pPr>
        <w:shd w:val="clear" w:color="auto" w:fill="000000" w:themeFill="text1"/>
      </w:pPr>
      <w:r>
        <w:tab/>
      </w:r>
      <w:proofErr w:type="spellStart"/>
      <w:r>
        <w:t>id_tipo_contacto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B7311DC" w14:textId="77777777" w:rsidR="009240DE" w:rsidRDefault="009240DE" w:rsidP="009240DE">
      <w:pPr>
        <w:shd w:val="clear" w:color="auto" w:fill="000000" w:themeFill="text1"/>
      </w:pPr>
      <w:r>
        <w:t xml:space="preserve">    tipo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</w:t>
      </w:r>
    </w:p>
    <w:p w14:paraId="1880F3F9" w14:textId="77777777" w:rsidR="009240DE" w:rsidRDefault="009240DE" w:rsidP="009240DE">
      <w:pPr>
        <w:shd w:val="clear" w:color="auto" w:fill="000000" w:themeFill="text1"/>
      </w:pPr>
      <w:r>
        <w:t>);</w:t>
      </w:r>
    </w:p>
    <w:p w14:paraId="261C6323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</w:t>
      </w:r>
      <w:proofErr w:type="spellStart"/>
      <w:r>
        <w:t>membresia</w:t>
      </w:r>
      <w:proofErr w:type="spellEnd"/>
      <w:r>
        <w:t xml:space="preserve"> (</w:t>
      </w:r>
    </w:p>
    <w:p w14:paraId="2A13FABA" w14:textId="77777777" w:rsidR="009240DE" w:rsidRDefault="009240DE" w:rsidP="009240DE">
      <w:pPr>
        <w:shd w:val="clear" w:color="auto" w:fill="000000" w:themeFill="text1"/>
      </w:pPr>
      <w:r>
        <w:tab/>
      </w:r>
      <w:proofErr w:type="spellStart"/>
      <w:r>
        <w:t>id_membresia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B867036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membresia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50),</w:t>
      </w:r>
    </w:p>
    <w:p w14:paraId="4F8B9BC3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condicion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</w:p>
    <w:p w14:paraId="39E36101" w14:textId="77777777" w:rsidR="009240DE" w:rsidRDefault="009240DE" w:rsidP="009240DE">
      <w:pPr>
        <w:shd w:val="clear" w:color="auto" w:fill="000000" w:themeFill="text1"/>
      </w:pPr>
      <w:r>
        <w:t>);</w:t>
      </w:r>
    </w:p>
    <w:p w14:paraId="630D430B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</w:t>
      </w:r>
      <w:proofErr w:type="spellStart"/>
      <w:r>
        <w:t>promocion</w:t>
      </w:r>
      <w:proofErr w:type="spellEnd"/>
      <w:r>
        <w:t xml:space="preserve"> (</w:t>
      </w:r>
    </w:p>
    <w:p w14:paraId="0ED1FB7A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>
        <w:tab/>
      </w:r>
      <w:proofErr w:type="spellStart"/>
      <w:r w:rsidRPr="009240DE">
        <w:rPr>
          <w:lang w:val="en-US"/>
        </w:rPr>
        <w:t>id_promocion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28A9422D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proofErr w:type="spellStart"/>
      <w:r>
        <w:t>descripcion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50),</w:t>
      </w:r>
    </w:p>
    <w:p w14:paraId="005C7D70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condicion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</w:t>
      </w:r>
    </w:p>
    <w:p w14:paraId="7744D0EE" w14:textId="77777777" w:rsidR="009240DE" w:rsidRDefault="009240DE" w:rsidP="009240DE">
      <w:pPr>
        <w:shd w:val="clear" w:color="auto" w:fill="000000" w:themeFill="text1"/>
      </w:pPr>
      <w:r>
        <w:t>);</w:t>
      </w:r>
    </w:p>
    <w:p w14:paraId="261030DA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cliente (</w:t>
      </w:r>
    </w:p>
    <w:p w14:paraId="562EDCC2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>
        <w:tab/>
      </w:r>
      <w:proofErr w:type="spellStart"/>
      <w:r w:rsidRPr="009240DE">
        <w:rPr>
          <w:lang w:val="en-US"/>
        </w:rPr>
        <w:t>curp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16) primary key,</w:t>
      </w:r>
    </w:p>
    <w:p w14:paraId="5ED7D5D7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id_membresia</w:t>
      </w:r>
      <w:proofErr w:type="spellEnd"/>
      <w:r w:rsidRPr="009240DE">
        <w:rPr>
          <w:lang w:val="en-US"/>
        </w:rPr>
        <w:t xml:space="preserve"> int not null,</w:t>
      </w:r>
    </w:p>
    <w:p w14:paraId="1933915E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r>
        <w:t xml:space="preserve">nombre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A5C8B14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apellido_paterno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B50667D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apellido_materno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5678BCA6" w14:textId="77777777" w:rsidR="009240DE" w:rsidRDefault="009240DE" w:rsidP="009240DE">
      <w:pPr>
        <w:shd w:val="clear" w:color="auto" w:fill="000000" w:themeFill="text1"/>
      </w:pPr>
      <w:r>
        <w:t>);</w:t>
      </w:r>
    </w:p>
    <w:p w14:paraId="70EA143A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</w:t>
      </w:r>
      <w:proofErr w:type="spellStart"/>
      <w:r>
        <w:t>tipos_pago</w:t>
      </w:r>
      <w:proofErr w:type="spellEnd"/>
      <w:r>
        <w:t xml:space="preserve"> (</w:t>
      </w:r>
    </w:p>
    <w:p w14:paraId="5F16F2CC" w14:textId="77777777" w:rsidR="009240DE" w:rsidRDefault="009240DE" w:rsidP="009240DE">
      <w:pPr>
        <w:shd w:val="clear" w:color="auto" w:fill="000000" w:themeFill="text1"/>
      </w:pPr>
      <w:r>
        <w:tab/>
      </w:r>
      <w:proofErr w:type="spellStart"/>
      <w:r>
        <w:t>id_tipos_pago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0E6D7486" w14:textId="77777777" w:rsidR="009240DE" w:rsidRDefault="009240DE" w:rsidP="009240DE">
      <w:pPr>
        <w:shd w:val="clear" w:color="auto" w:fill="000000" w:themeFill="text1"/>
      </w:pPr>
      <w:r>
        <w:t xml:space="preserve">    tipo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25)</w:t>
      </w:r>
    </w:p>
    <w:p w14:paraId="181BE830" w14:textId="77777777" w:rsidR="009240DE" w:rsidRDefault="009240DE" w:rsidP="009240DE">
      <w:pPr>
        <w:shd w:val="clear" w:color="auto" w:fill="000000" w:themeFill="text1"/>
      </w:pPr>
      <w:r>
        <w:t>);</w:t>
      </w:r>
    </w:p>
    <w:p w14:paraId="01A73310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paquete (</w:t>
      </w:r>
    </w:p>
    <w:p w14:paraId="065E9414" w14:textId="77777777" w:rsidR="009240DE" w:rsidRDefault="009240DE" w:rsidP="009240DE">
      <w:pPr>
        <w:shd w:val="clear" w:color="auto" w:fill="000000" w:themeFill="text1"/>
      </w:pPr>
      <w:r>
        <w:tab/>
      </w:r>
      <w:proofErr w:type="spellStart"/>
      <w:r>
        <w:t>id_paquete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75637DA2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id_promocion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4D7A84C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promocion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50),</w:t>
      </w:r>
    </w:p>
    <w:p w14:paraId="60602A2C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descripcion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250),</w:t>
      </w:r>
    </w:p>
    <w:p w14:paraId="643ECD86" w14:textId="77777777" w:rsidR="009240DE" w:rsidRDefault="009240DE" w:rsidP="009240DE">
      <w:pPr>
        <w:shd w:val="clear" w:color="auto" w:fill="000000" w:themeFill="text1"/>
      </w:pPr>
      <w:r>
        <w:lastRenderedPageBreak/>
        <w:t xml:space="preserve">    precio </w:t>
      </w:r>
      <w:proofErr w:type="gramStart"/>
      <w:r>
        <w:t>decimal(</w:t>
      </w:r>
      <w:proofErr w:type="gramEnd"/>
      <w:r>
        <w:t>6,2)</w:t>
      </w:r>
    </w:p>
    <w:p w14:paraId="585F6AF7" w14:textId="77777777" w:rsidR="009240DE" w:rsidRDefault="009240DE" w:rsidP="009240DE">
      <w:pPr>
        <w:shd w:val="clear" w:color="auto" w:fill="000000" w:themeFill="text1"/>
      </w:pPr>
      <w:r>
        <w:t>);</w:t>
      </w:r>
    </w:p>
    <w:p w14:paraId="5F97650A" w14:textId="77777777" w:rsidR="009240DE" w:rsidRDefault="009240DE" w:rsidP="009240DE">
      <w:pPr>
        <w:shd w:val="clear" w:color="auto" w:fill="000000" w:themeFill="text1"/>
      </w:pPr>
      <w:proofErr w:type="spellStart"/>
      <w:r>
        <w:t>create</w:t>
      </w:r>
      <w:proofErr w:type="spellEnd"/>
      <w:r>
        <w:t xml:space="preserve"> table coche (</w:t>
      </w:r>
    </w:p>
    <w:p w14:paraId="4E0C0C45" w14:textId="77777777" w:rsidR="009240DE" w:rsidRDefault="009240DE" w:rsidP="009240DE">
      <w:pPr>
        <w:shd w:val="clear" w:color="auto" w:fill="000000" w:themeFill="text1"/>
      </w:pPr>
      <w:r>
        <w:tab/>
        <w:t xml:space="preserve">placa </w:t>
      </w:r>
      <w:proofErr w:type="spellStart"/>
      <w:proofErr w:type="gramStart"/>
      <w:r>
        <w:t>char</w:t>
      </w:r>
      <w:proofErr w:type="spellEnd"/>
      <w:r>
        <w:t>(</w:t>
      </w:r>
      <w:proofErr w:type="gramEnd"/>
      <w:r>
        <w:t>8),</w:t>
      </w:r>
    </w:p>
    <w:p w14:paraId="3F3F9287" w14:textId="77777777" w:rsidR="009240DE" w:rsidRDefault="009240DE" w:rsidP="009240DE">
      <w:pPr>
        <w:shd w:val="clear" w:color="auto" w:fill="000000" w:themeFill="text1"/>
      </w:pPr>
      <w:r>
        <w:t xml:space="preserve">    </w:t>
      </w:r>
      <w:proofErr w:type="spellStart"/>
      <w:r>
        <w:t>curp</w:t>
      </w:r>
      <w:proofErr w:type="spellEnd"/>
      <w:r>
        <w:t xml:space="preserve"> </w:t>
      </w:r>
      <w:proofErr w:type="spellStart"/>
      <w:proofErr w:type="gramStart"/>
      <w:r>
        <w:t>char</w:t>
      </w:r>
      <w:proofErr w:type="spellEnd"/>
      <w:r>
        <w:t>(</w:t>
      </w:r>
      <w:proofErr w:type="gramEnd"/>
      <w:r>
        <w:t>18),</w:t>
      </w:r>
    </w:p>
    <w:p w14:paraId="04E50842" w14:textId="77777777" w:rsidR="009240DE" w:rsidRDefault="009240DE" w:rsidP="009240DE">
      <w:pPr>
        <w:shd w:val="clear" w:color="auto" w:fill="000000" w:themeFill="text1"/>
      </w:pPr>
      <w:r>
        <w:t xml:space="preserve">    modelo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50),</w:t>
      </w:r>
    </w:p>
    <w:p w14:paraId="617A7CD4" w14:textId="77777777" w:rsidR="009240DE" w:rsidRDefault="009240DE" w:rsidP="009240DE">
      <w:pPr>
        <w:shd w:val="clear" w:color="auto" w:fill="000000" w:themeFill="text1"/>
      </w:pPr>
      <w:r>
        <w:t xml:space="preserve">    año </w:t>
      </w:r>
      <w:proofErr w:type="spellStart"/>
      <w:r>
        <w:t>int</w:t>
      </w:r>
      <w:proofErr w:type="spellEnd"/>
      <w:r>
        <w:t>,</w:t>
      </w:r>
    </w:p>
    <w:p w14:paraId="3313BB57" w14:textId="77777777" w:rsidR="009240DE" w:rsidRDefault="009240DE" w:rsidP="009240DE">
      <w:pPr>
        <w:shd w:val="clear" w:color="auto" w:fill="000000" w:themeFill="text1"/>
      </w:pPr>
      <w:r>
        <w:t xml:space="preserve">    color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25)</w:t>
      </w:r>
    </w:p>
    <w:p w14:paraId="1706C8C8" w14:textId="77777777" w:rsidR="009240DE" w:rsidRDefault="009240DE" w:rsidP="009240DE">
      <w:pPr>
        <w:shd w:val="clear" w:color="auto" w:fill="000000" w:themeFill="text1"/>
      </w:pPr>
      <w:r>
        <w:t>);</w:t>
      </w:r>
    </w:p>
    <w:p w14:paraId="7A5161C4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>create table ticket (</w:t>
      </w:r>
    </w:p>
    <w:p w14:paraId="1F20967D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ab/>
      </w:r>
      <w:proofErr w:type="spellStart"/>
      <w:r w:rsidRPr="009240DE">
        <w:rPr>
          <w:lang w:val="en-US"/>
        </w:rPr>
        <w:t>id_ticket</w:t>
      </w:r>
      <w:proofErr w:type="spellEnd"/>
      <w:r w:rsidRPr="009240DE">
        <w:rPr>
          <w:lang w:val="en-US"/>
        </w:rPr>
        <w:t xml:space="preserve"> int primary key </w:t>
      </w:r>
      <w:proofErr w:type="spellStart"/>
      <w:r w:rsidRPr="009240DE">
        <w:rPr>
          <w:lang w:val="en-US"/>
        </w:rPr>
        <w:t>auto_increment</w:t>
      </w:r>
      <w:proofErr w:type="spellEnd"/>
      <w:r w:rsidRPr="009240DE">
        <w:rPr>
          <w:lang w:val="en-US"/>
        </w:rPr>
        <w:t>,</w:t>
      </w:r>
    </w:p>
    <w:p w14:paraId="4039FDAC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cliente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18) not null,</w:t>
      </w:r>
    </w:p>
    <w:p w14:paraId="0BC5752C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operador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18) not null,</w:t>
      </w:r>
    </w:p>
    <w:p w14:paraId="312CC99D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coche</w:t>
      </w:r>
      <w:proofErr w:type="spellEnd"/>
      <w:r w:rsidRPr="009240DE">
        <w:rPr>
          <w:lang w:val="en-US"/>
        </w:rPr>
        <w:t xml:space="preserve"> </w:t>
      </w:r>
      <w:proofErr w:type="gramStart"/>
      <w:r w:rsidRPr="009240DE">
        <w:rPr>
          <w:lang w:val="en-US"/>
        </w:rPr>
        <w:t>char(</w:t>
      </w:r>
      <w:proofErr w:type="gramEnd"/>
      <w:r w:rsidRPr="009240DE">
        <w:rPr>
          <w:lang w:val="en-US"/>
        </w:rPr>
        <w:t>8) not null,</w:t>
      </w:r>
    </w:p>
    <w:p w14:paraId="1E3F6175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sucursal</w:t>
      </w:r>
      <w:proofErr w:type="spellEnd"/>
      <w:r w:rsidRPr="009240DE">
        <w:rPr>
          <w:lang w:val="en-US"/>
        </w:rPr>
        <w:t xml:space="preserve"> int not null,</w:t>
      </w:r>
    </w:p>
    <w:p w14:paraId="008A7BAE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tipo_pago</w:t>
      </w:r>
      <w:proofErr w:type="spellEnd"/>
      <w:r w:rsidRPr="009240DE">
        <w:rPr>
          <w:lang w:val="en-US"/>
        </w:rPr>
        <w:t xml:space="preserve"> int not null,</w:t>
      </w:r>
    </w:p>
    <w:p w14:paraId="5BB78233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paquete</w:t>
      </w:r>
      <w:proofErr w:type="spellEnd"/>
      <w:r w:rsidRPr="009240DE">
        <w:rPr>
          <w:lang w:val="en-US"/>
        </w:rPr>
        <w:t xml:space="preserve"> int not null,</w:t>
      </w:r>
    </w:p>
    <w:p w14:paraId="2A0ABD04" w14:textId="77777777" w:rsidR="009240DE" w:rsidRPr="009240DE" w:rsidRDefault="009240DE" w:rsidP="009240DE">
      <w:pPr>
        <w:shd w:val="clear" w:color="auto" w:fill="000000" w:themeFill="text1"/>
        <w:rPr>
          <w:lang w:val="en-US"/>
        </w:rPr>
      </w:pPr>
      <w:r w:rsidRPr="009240DE">
        <w:rPr>
          <w:lang w:val="en-US"/>
        </w:rPr>
        <w:t xml:space="preserve">    </w:t>
      </w:r>
      <w:proofErr w:type="spellStart"/>
      <w:r w:rsidRPr="009240DE">
        <w:rPr>
          <w:lang w:val="en-US"/>
        </w:rPr>
        <w:t>promocion</w:t>
      </w:r>
      <w:proofErr w:type="spellEnd"/>
      <w:r w:rsidRPr="009240DE">
        <w:rPr>
          <w:lang w:val="en-US"/>
        </w:rPr>
        <w:t xml:space="preserve"> int not null,</w:t>
      </w:r>
    </w:p>
    <w:p w14:paraId="79020343" w14:textId="77777777" w:rsidR="009240DE" w:rsidRDefault="009240DE" w:rsidP="009240DE">
      <w:pPr>
        <w:shd w:val="clear" w:color="auto" w:fill="000000" w:themeFill="text1"/>
      </w:pPr>
      <w:r w:rsidRPr="009240DE">
        <w:rPr>
          <w:lang w:val="en-US"/>
        </w:rPr>
        <w:t xml:space="preserve">    </w:t>
      </w:r>
      <w:r>
        <w:t xml:space="preserve">comentario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250),</w:t>
      </w:r>
    </w:p>
    <w:p w14:paraId="5D44261C" w14:textId="77777777" w:rsidR="009240DE" w:rsidRDefault="009240DE" w:rsidP="009240DE">
      <w:pPr>
        <w:shd w:val="clear" w:color="auto" w:fill="000000" w:themeFill="text1"/>
      </w:pPr>
      <w:r>
        <w:t xml:space="preserve">    subtotal </w:t>
      </w:r>
      <w:proofErr w:type="gramStart"/>
      <w:r>
        <w:t>decimal(</w:t>
      </w:r>
      <w:proofErr w:type="gramEnd"/>
      <w:r>
        <w:t>8,2),</w:t>
      </w:r>
    </w:p>
    <w:p w14:paraId="1A76FB48" w14:textId="77777777" w:rsidR="009240DE" w:rsidRDefault="009240DE" w:rsidP="009240DE">
      <w:pPr>
        <w:shd w:val="clear" w:color="auto" w:fill="000000" w:themeFill="text1"/>
      </w:pPr>
      <w:r>
        <w:t xml:space="preserve">    total </w:t>
      </w:r>
      <w:proofErr w:type="gramStart"/>
      <w:r>
        <w:t>decimal(</w:t>
      </w:r>
      <w:proofErr w:type="gramEnd"/>
      <w:r>
        <w:t>8,2)</w:t>
      </w:r>
    </w:p>
    <w:p w14:paraId="17A44813" w14:textId="6192BD57" w:rsidR="009240DE" w:rsidRDefault="009240DE" w:rsidP="009240DE">
      <w:pPr>
        <w:shd w:val="clear" w:color="auto" w:fill="000000" w:themeFill="text1"/>
      </w:pPr>
      <w:r>
        <w:t>);</w:t>
      </w:r>
    </w:p>
    <w:p w14:paraId="3D879C16" w14:textId="4F3C36AA" w:rsidR="00522096" w:rsidRDefault="00522096" w:rsidP="00522096">
      <w:pPr>
        <w:pStyle w:val="Ttulo2"/>
      </w:pPr>
      <w:bookmarkStart w:id="11" w:name="_Toc168895130"/>
      <w:r>
        <w:t>Creación de procedimientos almacenados para insertar y actualizar registros</w:t>
      </w:r>
      <w:bookmarkEnd w:id="11"/>
    </w:p>
    <w:p w14:paraId="1D7D8122" w14:textId="77777777" w:rsidR="00522096" w:rsidRDefault="00522096" w:rsidP="00522096"/>
    <w:p w14:paraId="27DC6D07" w14:textId="3EB52E4B" w:rsidR="00522096" w:rsidRDefault="00522096" w:rsidP="00522096">
      <w:pPr>
        <w:pStyle w:val="Ttulo2"/>
      </w:pPr>
      <w:bookmarkStart w:id="12" w:name="_Toc168895131"/>
      <w:proofErr w:type="spellStart"/>
      <w:r>
        <w:t>Cre</w:t>
      </w:r>
      <w:r w:rsidR="004714C6">
        <w:t>acion</w:t>
      </w:r>
      <w:proofErr w:type="spellEnd"/>
      <w:r w:rsidR="004714C6">
        <w:t xml:space="preserve"> de procedimientos para borrar registros</w:t>
      </w:r>
      <w:bookmarkEnd w:id="12"/>
    </w:p>
    <w:p w14:paraId="5480788C" w14:textId="77777777" w:rsidR="004714C6" w:rsidRDefault="004714C6" w:rsidP="004714C6"/>
    <w:p w14:paraId="362357E8" w14:textId="55728678" w:rsidR="004714C6" w:rsidRDefault="004714C6" w:rsidP="004714C6">
      <w:pPr>
        <w:pStyle w:val="Ttulo2"/>
      </w:pPr>
      <w:bookmarkStart w:id="13" w:name="_Toc168895132"/>
      <w:r>
        <w:t xml:space="preserve">Creación de procedimientos, vistas, </w:t>
      </w:r>
      <w:proofErr w:type="spellStart"/>
      <w:r>
        <w:t>triggers</w:t>
      </w:r>
      <w:proofErr w:type="spellEnd"/>
      <w:r>
        <w:t xml:space="preserve"> y consultas en SQL</w:t>
      </w:r>
      <w:bookmarkEnd w:id="13"/>
    </w:p>
    <w:p w14:paraId="2826BB38" w14:textId="77777777" w:rsidR="004714C6" w:rsidRPr="004714C6" w:rsidRDefault="004714C6" w:rsidP="004714C6"/>
    <w:sectPr w:rsidR="004714C6" w:rsidRPr="004714C6" w:rsidSect="008F4D13">
      <w:headerReference w:type="default" r:id="rId14"/>
      <w:footerReference w:type="default" r:id="rId15"/>
      <w:pgSz w:w="12240" w:h="15840"/>
      <w:pgMar w:top="1417" w:right="1701" w:bottom="1417" w:left="1701" w:header="907" w:footer="907" w:gutter="0"/>
      <w:pgBorders w:offsetFrom="page">
        <w:top w:val="single" w:sz="18" w:space="24" w:color="7C0041" w:themeColor="accent1"/>
        <w:left w:val="single" w:sz="18" w:space="24" w:color="7C0041" w:themeColor="accent1"/>
        <w:bottom w:val="single" w:sz="18" w:space="24" w:color="7C0041" w:themeColor="accent1"/>
        <w:right w:val="single" w:sz="18" w:space="24" w:color="7C0041" w:themeColor="accen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D02DB" w14:textId="77777777" w:rsidR="00C524CD" w:rsidRDefault="00C524CD" w:rsidP="004B5C98">
      <w:pPr>
        <w:spacing w:line="240" w:lineRule="auto"/>
      </w:pPr>
      <w:r>
        <w:separator/>
      </w:r>
    </w:p>
  </w:endnote>
  <w:endnote w:type="continuationSeparator" w:id="0">
    <w:p w14:paraId="4D00AF9F" w14:textId="77777777" w:rsidR="00C524CD" w:rsidRDefault="00C524CD" w:rsidP="004B5C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ed Hat Display">
    <w:panose1 w:val="02010303040201060303"/>
    <w:charset w:val="00"/>
    <w:family w:val="auto"/>
    <w:pitch w:val="variable"/>
    <w:sig w:usb0="A000006F" w:usb1="4000006B" w:usb2="00000028" w:usb3="00000000" w:csb0="00000093" w:csb1="00000000"/>
    <w:embedRegular r:id="rId1" w:fontKey="{56AEA6D1-116B-4CBC-B1E9-DE89CB391288}"/>
    <w:embedBold r:id="rId2" w:fontKey="{F04A8561-433B-47CF-8FFF-10A8CC4ABFC7}"/>
  </w:font>
  <w:font w:name="Mona-Sans">
    <w:panose1 w:val="00000000000000000000"/>
    <w:charset w:val="00"/>
    <w:family w:val="auto"/>
    <w:pitch w:val="variable"/>
    <w:sig w:usb0="A00000E7" w:usb1="4000C07B" w:usb2="00000000" w:usb3="00000000" w:csb0="00000001" w:csb1="00000000"/>
    <w:embedRegular r:id="rId3" w:fontKey="{CC64EDEC-1B14-4CB1-B3D5-5344CA0C7A95}"/>
    <w:embedBold r:id="rId4" w:fontKey="{FBA5FE2B-E78D-41A0-9DCB-F28D584D728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00A07" w14:textId="700B47CA" w:rsidR="00A576C7" w:rsidRDefault="00000000">
    <w:pPr>
      <w:pStyle w:val="Piedepgina"/>
    </w:pPr>
    <w:sdt>
      <w:sdtPr>
        <w:alias w:val="Categoría"/>
        <w:tag w:val=""/>
        <w:id w:val="-373927850"/>
        <w:placeholder>
          <w:docPart w:val="5F58804394A44F789791CBCD861D68FE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5971A8">
          <w:t>Base de Datos</w:t>
        </w:r>
      </w:sdtContent>
    </w:sdt>
    <w:r w:rsidR="00A576C7">
      <w:tab/>
    </w:r>
    <w:r w:rsidR="00A576C7">
      <w:tab/>
    </w:r>
    <w:r w:rsidR="00A576C7">
      <w:rPr>
        <w:color w:val="7F7F7F" w:themeColor="background1" w:themeShade="7F"/>
        <w:spacing w:val="60"/>
        <w:lang w:val="es-ES"/>
      </w:rPr>
      <w:t>Página</w:t>
    </w:r>
    <w:r w:rsidR="00A576C7">
      <w:rPr>
        <w:lang w:val="es-ES"/>
      </w:rPr>
      <w:t xml:space="preserve"> | </w:t>
    </w:r>
    <w:r w:rsidR="00A576C7">
      <w:fldChar w:fldCharType="begin"/>
    </w:r>
    <w:r w:rsidR="00A576C7">
      <w:instrText>PAGE   \* MERGEFORMAT</w:instrText>
    </w:r>
    <w:r w:rsidR="00A576C7">
      <w:fldChar w:fldCharType="separate"/>
    </w:r>
    <w:r w:rsidR="00A576C7">
      <w:rPr>
        <w:b/>
        <w:bCs/>
        <w:lang w:val="es-ES"/>
      </w:rPr>
      <w:t>1</w:t>
    </w:r>
    <w:r w:rsidR="00A576C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58CEDC" w14:textId="77777777" w:rsidR="00C524CD" w:rsidRDefault="00C524CD" w:rsidP="004B5C98">
      <w:pPr>
        <w:spacing w:line="240" w:lineRule="auto"/>
      </w:pPr>
      <w:r>
        <w:separator/>
      </w:r>
    </w:p>
  </w:footnote>
  <w:footnote w:type="continuationSeparator" w:id="0">
    <w:p w14:paraId="6B04C1D0" w14:textId="77777777" w:rsidR="00C524CD" w:rsidRDefault="00C524CD" w:rsidP="004B5C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CA78C" w14:textId="269969D3" w:rsidR="002D511A" w:rsidRDefault="00000000">
    <w:pPr>
      <w:pStyle w:val="Encabezado"/>
    </w:pPr>
    <w:sdt>
      <w:sdtPr>
        <w:alias w:val="Estado"/>
        <w:tag w:val=""/>
        <w:id w:val="-1855729286"/>
        <w:placeholder>
          <w:docPart w:val="29BE364257824E89AC987C02B61B5FA1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 w:rsidR="00970775">
          <w:t>4IM8</w:t>
        </w:r>
      </w:sdtContent>
    </w:sdt>
    <w:r w:rsidR="002D511A">
      <w:tab/>
    </w:r>
    <w:r w:rsidR="008401ED">
      <w:tab/>
    </w:r>
    <w:sdt>
      <w:sdtPr>
        <w:alias w:val="Título"/>
        <w:tag w:val=""/>
        <w:id w:val="-1902978925"/>
        <w:placeholder>
          <w:docPart w:val="493A97F42125417B90A327428BDB637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7624C1">
          <w:t>Práctica Integradora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B8077"/>
    <w:multiLevelType w:val="hybridMultilevel"/>
    <w:tmpl w:val="FFFFFFFF"/>
    <w:lvl w:ilvl="0" w:tplc="3682A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E02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A6C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8AB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E26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2C18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5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265B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3A6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7D3"/>
    <w:multiLevelType w:val="hybridMultilevel"/>
    <w:tmpl w:val="BC64C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A6059"/>
    <w:multiLevelType w:val="hybridMultilevel"/>
    <w:tmpl w:val="040201B2"/>
    <w:lvl w:ilvl="0" w:tplc="0C00A596">
      <w:numFmt w:val="bullet"/>
      <w:lvlText w:val="•"/>
      <w:lvlJc w:val="left"/>
      <w:pPr>
        <w:ind w:left="720" w:hanging="360"/>
      </w:pPr>
      <w:rPr>
        <w:rFonts w:ascii="Red Hat Display" w:eastAsiaTheme="minorHAnsi" w:hAnsi="Red Hat Display" w:cs="Red Hat Display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86018"/>
    <w:multiLevelType w:val="hybridMultilevel"/>
    <w:tmpl w:val="FFFFFFFF"/>
    <w:lvl w:ilvl="0" w:tplc="46D83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869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B2D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0D2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04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A0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24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EE7C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943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4BFC18"/>
    <w:multiLevelType w:val="hybridMultilevel"/>
    <w:tmpl w:val="FFFFFFFF"/>
    <w:lvl w:ilvl="0" w:tplc="A7560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EC1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16A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B6A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8AF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B44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DEF7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0CD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84E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76C7F"/>
    <w:multiLevelType w:val="hybridMultilevel"/>
    <w:tmpl w:val="1D00F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736790">
    <w:abstractNumId w:val="4"/>
  </w:num>
  <w:num w:numId="2" w16cid:durableId="1836219900">
    <w:abstractNumId w:val="0"/>
  </w:num>
  <w:num w:numId="3" w16cid:durableId="1771512232">
    <w:abstractNumId w:val="3"/>
  </w:num>
  <w:num w:numId="4" w16cid:durableId="1251158401">
    <w:abstractNumId w:val="5"/>
  </w:num>
  <w:num w:numId="5" w16cid:durableId="1716736712">
    <w:abstractNumId w:val="2"/>
  </w:num>
  <w:num w:numId="6" w16cid:durableId="186212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1A8"/>
    <w:rsid w:val="0004413A"/>
    <w:rsid w:val="00077C7E"/>
    <w:rsid w:val="00087553"/>
    <w:rsid w:val="00092C09"/>
    <w:rsid w:val="000C2B1B"/>
    <w:rsid w:val="000E3006"/>
    <w:rsid w:val="00137B0B"/>
    <w:rsid w:val="0018616C"/>
    <w:rsid w:val="00195ED8"/>
    <w:rsid w:val="001A6DD8"/>
    <w:rsid w:val="001E5977"/>
    <w:rsid w:val="001E6404"/>
    <w:rsid w:val="00234369"/>
    <w:rsid w:val="00253597"/>
    <w:rsid w:val="002D511A"/>
    <w:rsid w:val="002E27F2"/>
    <w:rsid w:val="0032117E"/>
    <w:rsid w:val="00347F4E"/>
    <w:rsid w:val="0037320D"/>
    <w:rsid w:val="003B58FD"/>
    <w:rsid w:val="003C1BAA"/>
    <w:rsid w:val="003D3A0E"/>
    <w:rsid w:val="0046386A"/>
    <w:rsid w:val="004656CC"/>
    <w:rsid w:val="004714C6"/>
    <w:rsid w:val="00497B65"/>
    <w:rsid w:val="004B5C98"/>
    <w:rsid w:val="0052046B"/>
    <w:rsid w:val="00522096"/>
    <w:rsid w:val="005330B8"/>
    <w:rsid w:val="00546020"/>
    <w:rsid w:val="005460BE"/>
    <w:rsid w:val="005971A8"/>
    <w:rsid w:val="005B05FF"/>
    <w:rsid w:val="005B348E"/>
    <w:rsid w:val="005B5EDA"/>
    <w:rsid w:val="005F3521"/>
    <w:rsid w:val="0063627B"/>
    <w:rsid w:val="00674FF8"/>
    <w:rsid w:val="00686CAF"/>
    <w:rsid w:val="006A6365"/>
    <w:rsid w:val="006B00D9"/>
    <w:rsid w:val="006D0C28"/>
    <w:rsid w:val="006E4334"/>
    <w:rsid w:val="006F260B"/>
    <w:rsid w:val="00706D5A"/>
    <w:rsid w:val="007624C1"/>
    <w:rsid w:val="00771C27"/>
    <w:rsid w:val="007B27D7"/>
    <w:rsid w:val="007E01D0"/>
    <w:rsid w:val="007E4943"/>
    <w:rsid w:val="007F1E73"/>
    <w:rsid w:val="007F2929"/>
    <w:rsid w:val="007F7484"/>
    <w:rsid w:val="008401ED"/>
    <w:rsid w:val="00847C27"/>
    <w:rsid w:val="0088512A"/>
    <w:rsid w:val="008A5189"/>
    <w:rsid w:val="008A7EB1"/>
    <w:rsid w:val="008B6F6A"/>
    <w:rsid w:val="008C0FE5"/>
    <w:rsid w:val="008F4D13"/>
    <w:rsid w:val="008F4ECF"/>
    <w:rsid w:val="009240DE"/>
    <w:rsid w:val="00942232"/>
    <w:rsid w:val="00970775"/>
    <w:rsid w:val="00A05667"/>
    <w:rsid w:val="00A25352"/>
    <w:rsid w:val="00A551D8"/>
    <w:rsid w:val="00A576C7"/>
    <w:rsid w:val="00A77957"/>
    <w:rsid w:val="00AA432D"/>
    <w:rsid w:val="00AA77E1"/>
    <w:rsid w:val="00AD79C5"/>
    <w:rsid w:val="00AE63C3"/>
    <w:rsid w:val="00AF0476"/>
    <w:rsid w:val="00B455C9"/>
    <w:rsid w:val="00B541B4"/>
    <w:rsid w:val="00B55FC8"/>
    <w:rsid w:val="00B77FE6"/>
    <w:rsid w:val="00B80F3B"/>
    <w:rsid w:val="00C35038"/>
    <w:rsid w:val="00C524CD"/>
    <w:rsid w:val="00CA1BA9"/>
    <w:rsid w:val="00CB64F0"/>
    <w:rsid w:val="00CB67E1"/>
    <w:rsid w:val="00CE010C"/>
    <w:rsid w:val="00CE79C0"/>
    <w:rsid w:val="00D160C4"/>
    <w:rsid w:val="00DE0FA0"/>
    <w:rsid w:val="00E44834"/>
    <w:rsid w:val="00E74D8F"/>
    <w:rsid w:val="00E95962"/>
    <w:rsid w:val="00F667DD"/>
    <w:rsid w:val="00F8131B"/>
    <w:rsid w:val="00F97DA4"/>
    <w:rsid w:val="00FB3DFB"/>
    <w:rsid w:val="060475C5"/>
    <w:rsid w:val="16FFAABD"/>
    <w:rsid w:val="1857B5AF"/>
    <w:rsid w:val="1FED48A0"/>
    <w:rsid w:val="29B86946"/>
    <w:rsid w:val="2DB5B9A9"/>
    <w:rsid w:val="32E568B3"/>
    <w:rsid w:val="33830845"/>
    <w:rsid w:val="454E11BB"/>
    <w:rsid w:val="46F8CFCE"/>
    <w:rsid w:val="4C9B5630"/>
    <w:rsid w:val="50FD912E"/>
    <w:rsid w:val="54B19A03"/>
    <w:rsid w:val="5AC46045"/>
    <w:rsid w:val="5B5F5309"/>
    <w:rsid w:val="64E34281"/>
    <w:rsid w:val="654F161B"/>
    <w:rsid w:val="6AAC9E4B"/>
    <w:rsid w:val="6DFE0DC6"/>
    <w:rsid w:val="6EF945D7"/>
    <w:rsid w:val="71759BB0"/>
    <w:rsid w:val="739137E5"/>
    <w:rsid w:val="766338BB"/>
    <w:rsid w:val="76A8D97D"/>
    <w:rsid w:val="77B360B3"/>
    <w:rsid w:val="7A2AD7D1"/>
    <w:rsid w:val="7F0F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79692"/>
  <w15:chartTrackingRefBased/>
  <w15:docId w15:val="{2B638B16-151B-4038-B446-5012D0489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7E1"/>
    <w:pPr>
      <w:spacing w:after="0"/>
      <w:jc w:val="both"/>
    </w:pPr>
    <w:rPr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FB3DFB"/>
    <w:pPr>
      <w:keepNext/>
      <w:keepLines/>
      <w:pBdr>
        <w:bottom w:val="single" w:sz="12" w:space="1" w:color="7C0041" w:themeColor="accent1"/>
      </w:pBdr>
      <w:spacing w:before="120" w:after="240" w:line="240" w:lineRule="auto"/>
      <w:outlineLvl w:val="0"/>
    </w:pPr>
    <w:rPr>
      <w:rFonts w:asciiTheme="majorHAnsi" w:eastAsiaTheme="majorEastAsia" w:hAnsiTheme="majorHAnsi" w:cstheme="majorBidi"/>
      <w:b/>
      <w:smallCaps/>
      <w:color w:val="7C0041" w:themeColor="accent1"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30B8"/>
    <w:pPr>
      <w:keepNext/>
      <w:keepLines/>
      <w:spacing w:before="60"/>
      <w:outlineLvl w:val="1"/>
    </w:pPr>
    <w:rPr>
      <w:rFonts w:asciiTheme="majorHAnsi" w:eastAsiaTheme="majorEastAsia" w:hAnsiTheme="majorHAnsi" w:cstheme="majorBidi"/>
      <w:b/>
      <w:smallCaps/>
      <w:color w:val="7C0041" w:themeColor="accen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3DFB"/>
    <w:rPr>
      <w:rFonts w:asciiTheme="majorHAnsi" w:eastAsiaTheme="majorEastAsia" w:hAnsiTheme="majorHAnsi" w:cstheme="majorBidi"/>
      <w:b/>
      <w:smallCaps/>
      <w:color w:val="7C0041" w:themeColor="accent1"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330B8"/>
    <w:rPr>
      <w:rFonts w:asciiTheme="majorHAnsi" w:eastAsiaTheme="majorEastAsia" w:hAnsiTheme="majorHAnsi" w:cstheme="majorBidi"/>
      <w:b/>
      <w:smallCaps/>
      <w:color w:val="7C0041" w:themeColor="accent1"/>
      <w:sz w:val="24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5038"/>
    <w:pPr>
      <w:numPr>
        <w:ilvl w:val="1"/>
      </w:numPr>
      <w:spacing w:before="60"/>
    </w:pPr>
    <w:rPr>
      <w:rFonts w:eastAsiaTheme="minorEastAsia"/>
      <w:smallCaps/>
      <w:color w:val="7C0041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35038"/>
    <w:rPr>
      <w:rFonts w:eastAsiaTheme="minorEastAsia"/>
      <w:smallCaps/>
      <w:color w:val="7C0041" w:themeColor="accent1"/>
      <w:spacing w:val="15"/>
    </w:rPr>
  </w:style>
  <w:style w:type="character" w:styleId="nfasissutil">
    <w:name w:val="Subtle Emphasis"/>
    <w:basedOn w:val="Fuentedeprrafopredeter"/>
    <w:uiPriority w:val="19"/>
    <w:qFormat/>
    <w:rsid w:val="007E01D0"/>
    <w:rPr>
      <w:i/>
      <w:iCs/>
      <w:color w:val="7C0041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5330B8"/>
    <w:pPr>
      <w:spacing w:line="240" w:lineRule="auto"/>
      <w:contextualSpacing/>
    </w:pPr>
    <w:rPr>
      <w:rFonts w:asciiTheme="majorHAnsi" w:eastAsiaTheme="majorEastAsia" w:hAnsiTheme="majorHAnsi" w:cstheme="majorBidi"/>
      <w:b/>
      <w:smallCaps/>
      <w:color w:val="7C0041" w:themeColor="accent1"/>
      <w:spacing w:val="-10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30B8"/>
    <w:rPr>
      <w:rFonts w:asciiTheme="majorHAnsi" w:eastAsiaTheme="majorEastAsia" w:hAnsiTheme="majorHAnsi" w:cstheme="majorBidi"/>
      <w:b/>
      <w:smallCaps/>
      <w:color w:val="7C0041" w:themeColor="accent1"/>
      <w:spacing w:val="-10"/>
      <w:kern w:val="28"/>
      <w:sz w:val="72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4B5C9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5C98"/>
  </w:style>
  <w:style w:type="paragraph" w:styleId="Piedepgina">
    <w:name w:val="footer"/>
    <w:basedOn w:val="Normal"/>
    <w:link w:val="PiedepginaCar"/>
    <w:uiPriority w:val="99"/>
    <w:unhideWhenUsed/>
    <w:rsid w:val="004B5C9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5C98"/>
  </w:style>
  <w:style w:type="character" w:styleId="Textodelmarcadordeposicin">
    <w:name w:val="Placeholder Text"/>
    <w:basedOn w:val="Fuentedeprrafopredeter"/>
    <w:uiPriority w:val="99"/>
    <w:semiHidden/>
    <w:rsid w:val="004B5C98"/>
    <w:rPr>
      <w:color w:val="666666"/>
    </w:rPr>
  </w:style>
  <w:style w:type="paragraph" w:styleId="TtuloTDC">
    <w:name w:val="TOC Heading"/>
    <w:basedOn w:val="Ttulo1"/>
    <w:next w:val="Normal"/>
    <w:uiPriority w:val="39"/>
    <w:unhideWhenUsed/>
    <w:qFormat/>
    <w:rsid w:val="001A6DD8"/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D0C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0C2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D0C28"/>
    <w:rPr>
      <w:color w:val="B38E5D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i\OneDrive\Documentos\Plantillas%20personalizadas%20de%20Office\Trabajos%20CECyT%209%20Equip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9BE364257824E89AC987C02B61B5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DA148-DC4B-4E95-9FE0-C2150B2C07E2}"/>
      </w:docPartPr>
      <w:docPartBody>
        <w:p w:rsidR="005436E9" w:rsidRDefault="00234369">
          <w:r w:rsidRPr="000732BA">
            <w:rPr>
              <w:rStyle w:val="Textodelmarcadordeposicin"/>
            </w:rPr>
            <w:t>[Categoría]</w:t>
          </w:r>
        </w:p>
      </w:docPartBody>
    </w:docPart>
    <w:docPart>
      <w:docPartPr>
        <w:name w:val="5F58804394A44F789791CBCD861D6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418151-B497-4356-9BAB-EE4C73D6EED2}"/>
      </w:docPartPr>
      <w:docPartBody>
        <w:p w:rsidR="005436E9" w:rsidRDefault="00234369">
          <w:r w:rsidRPr="000732BA">
            <w:rPr>
              <w:rStyle w:val="Textodelmarcadordeposicin"/>
            </w:rPr>
            <w:t>[Título]</w:t>
          </w:r>
        </w:p>
      </w:docPartBody>
    </w:docPart>
    <w:docPart>
      <w:docPartPr>
        <w:name w:val="493A97F42125417B90A327428BDB63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8D1809-1827-4267-BE98-B9376B7546BC}"/>
      </w:docPartPr>
      <w:docPartBody>
        <w:p w:rsidR="005436E9" w:rsidRDefault="00234369">
          <w:r w:rsidRPr="000732BA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ed Hat Display">
    <w:panose1 w:val="02010303040201060303"/>
    <w:charset w:val="00"/>
    <w:family w:val="auto"/>
    <w:pitch w:val="variable"/>
    <w:sig w:usb0="A000006F" w:usb1="4000006B" w:usb2="00000028" w:usb3="00000000" w:csb0="00000093" w:csb1="00000000"/>
  </w:font>
  <w:font w:name="Mona-Sans">
    <w:panose1 w:val="00000000000000000000"/>
    <w:charset w:val="00"/>
    <w:family w:val="auto"/>
    <w:pitch w:val="variable"/>
    <w:sig w:usb0="A00000E7" w:usb1="4000C07B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69"/>
    <w:rsid w:val="000C2B1B"/>
    <w:rsid w:val="00234369"/>
    <w:rsid w:val="00347F4E"/>
    <w:rsid w:val="003C1BAA"/>
    <w:rsid w:val="00421ECD"/>
    <w:rsid w:val="005436E9"/>
    <w:rsid w:val="009B6123"/>
    <w:rsid w:val="00B466FC"/>
    <w:rsid w:val="00D160C4"/>
    <w:rsid w:val="00DE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3436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IPN">
      <a:dk1>
        <a:sysClr val="windowText" lastClr="000000"/>
      </a:dk1>
      <a:lt1>
        <a:sysClr val="window" lastClr="FFFFFF"/>
      </a:lt1>
      <a:dk2>
        <a:srgbClr val="6F7271"/>
      </a:dk2>
      <a:lt2>
        <a:srgbClr val="EEEEEE"/>
      </a:lt2>
      <a:accent1>
        <a:srgbClr val="7C0041"/>
      </a:accent1>
      <a:accent2>
        <a:srgbClr val="B38E5D"/>
      </a:accent2>
      <a:accent3>
        <a:srgbClr val="D4C19C"/>
      </a:accent3>
      <a:accent4>
        <a:srgbClr val="FF76CE"/>
      </a:accent4>
      <a:accent5>
        <a:srgbClr val="FF5F00"/>
      </a:accent5>
      <a:accent6>
        <a:srgbClr val="5AB2FF"/>
      </a:accent6>
      <a:hlink>
        <a:srgbClr val="B38E5D"/>
      </a:hlink>
      <a:folHlink>
        <a:srgbClr val="9D2449"/>
      </a:folHlink>
    </a:clrScheme>
    <a:fontScheme name="Personalizado 4">
      <a:majorFont>
        <a:latin typeface="Mona-Sans"/>
        <a:ea typeface=""/>
        <a:cs typeface=""/>
      </a:majorFont>
      <a:minorFont>
        <a:latin typeface="Red hat displa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junio de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554DC4-6315-4452-A673-BE8217DE5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Trabajos CECyT 9 Equipo.dotx</Template>
  <TotalTime>17</TotalTime>
  <Pages>10</Pages>
  <Words>1131</Words>
  <Characters>6226</Characters>
  <Application>Microsoft Office Word</Application>
  <DocSecurity>0</DocSecurity>
  <Lines>51</Lines>
  <Paragraphs>14</Paragraphs>
  <ScaleCrop>false</ScaleCrop>
  <Manager>Rosa Iliana Fuentes Cruz</Manager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Integradora</dc:title>
  <dc:subject/>
  <dc:creator>Carlos Marin</dc:creator>
  <cp:keywords/>
  <dc:description/>
  <cp:lastModifiedBy>Carlos Andres Marin</cp:lastModifiedBy>
  <cp:revision>25</cp:revision>
  <dcterms:created xsi:type="dcterms:W3CDTF">2024-06-10T13:58:00Z</dcterms:created>
  <dcterms:modified xsi:type="dcterms:W3CDTF">2024-06-15T16:37:00Z</dcterms:modified>
  <cp:category>Base de Datos</cp:category>
  <cp:contentStatus>4IM8</cp:contentStatus>
</cp:coreProperties>
</file>